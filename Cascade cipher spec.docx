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92CD3" w14:textId="5BA959CB" w:rsidR="00F87A92" w:rsidRDefault="00F87A92" w:rsidP="00C87A62">
      <w:pPr>
        <w:pStyle w:val="Heading1"/>
        <w:rPr>
          <w:color w:val="000000" w:themeColor="text1"/>
          <w:sz w:val="40"/>
          <w:szCs w:val="40"/>
        </w:rPr>
      </w:pPr>
      <w:r w:rsidRPr="00F87A92">
        <w:rPr>
          <w:color w:val="000000" w:themeColor="text1"/>
          <w:sz w:val="40"/>
          <w:szCs w:val="40"/>
        </w:rPr>
        <w:t xml:space="preserve">Spec. on the Encryption and Decryption of the Cascade </w:t>
      </w:r>
      <w:r w:rsidR="000E7DCF">
        <w:rPr>
          <w:color w:val="000000" w:themeColor="text1"/>
          <w:sz w:val="40"/>
          <w:szCs w:val="40"/>
        </w:rPr>
        <w:t>cipher</w:t>
      </w:r>
    </w:p>
    <w:p w14:paraId="3DD6496F" w14:textId="7804C428" w:rsidR="00F87A92" w:rsidRDefault="00F87A92" w:rsidP="00305D22">
      <w:pPr>
        <w:spacing w:after="0"/>
        <w:jc w:val="left"/>
      </w:pPr>
      <w:r>
        <w:t xml:space="preserve">It is not required for the </w:t>
      </w:r>
      <w:r w:rsidR="00C87A62">
        <w:t xml:space="preserve">cipher </w:t>
      </w:r>
      <w:r>
        <w:t xml:space="preserve">encryption or decryption, but </w:t>
      </w:r>
      <w:r w:rsidR="00C87A62">
        <w:t>for simplicity</w:t>
      </w:r>
      <w:r>
        <w:t>, I have created a series of 26 cards with the characters of the alphabet on each of them:</w:t>
      </w:r>
    </w:p>
    <w:p w14:paraId="19B30DDE" w14:textId="6B00868E" w:rsidR="00F87A92" w:rsidRDefault="00F87A92" w:rsidP="00305D22">
      <w:pPr>
        <w:jc w:val="left"/>
      </w:pPr>
      <w:r>
        <w:rPr>
          <w:noProof/>
        </w:rPr>
        <w:drawing>
          <wp:inline distT="0" distB="0" distL="0" distR="0" wp14:anchorId="7E9C2692" wp14:editId="0DD4CD5E">
            <wp:extent cx="5732145" cy="1200150"/>
            <wp:effectExtent l="0" t="0" r="0" b="6350"/>
            <wp:docPr id="1038858163" name="Picture 1" descr="A group of white paper with red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58163" name="Picture 1" descr="A group of white paper with red writing on 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2145" cy="1200150"/>
                    </a:xfrm>
                    <a:prstGeom prst="rect">
                      <a:avLst/>
                    </a:prstGeom>
                  </pic:spPr>
                </pic:pic>
              </a:graphicData>
            </a:graphic>
          </wp:inline>
        </w:drawing>
      </w:r>
    </w:p>
    <w:p w14:paraId="46B87338" w14:textId="3017CE59" w:rsidR="00F87A92" w:rsidRDefault="00F87A92" w:rsidP="00305D22">
      <w:pPr>
        <w:pStyle w:val="Heading1"/>
        <w:spacing w:before="0"/>
        <w:rPr>
          <w:color w:val="000000" w:themeColor="text1"/>
          <w:sz w:val="40"/>
          <w:szCs w:val="40"/>
        </w:rPr>
      </w:pPr>
      <w:r w:rsidRPr="00F87A92">
        <w:rPr>
          <w:color w:val="000000" w:themeColor="text1"/>
          <w:sz w:val="40"/>
          <w:szCs w:val="40"/>
        </w:rPr>
        <w:t>Encryption</w:t>
      </w:r>
    </w:p>
    <w:p w14:paraId="662AB242" w14:textId="1DBF3467" w:rsidR="00F87A92" w:rsidRDefault="00F87A92" w:rsidP="00C87A62">
      <w:pPr>
        <w:jc w:val="left"/>
      </w:pPr>
      <w:r>
        <w:t xml:space="preserve">The initial state/the order of characters drastically determines the </w:t>
      </w:r>
      <w:r w:rsidR="000E7DCF">
        <w:t>outputted ciphertext</w:t>
      </w:r>
      <w:r>
        <w:t xml:space="preserve">, and it is standard in this specification that the initial state is </w:t>
      </w:r>
      <w:r w:rsidR="000E7DCF">
        <w:t xml:space="preserve">in </w:t>
      </w:r>
      <w:r>
        <w:t>the original A-Z alphabetical order. Throughout the encryption the key</w:t>
      </w:r>
      <w:r w:rsidR="000E7DCF">
        <w:t>stream</w:t>
      </w:r>
      <w:r>
        <w:t xml:space="preserve"> is determined by the current state of</w:t>
      </w:r>
      <w:r w:rsidR="000E7DCF">
        <w:t xml:space="preserve"> these letters</w:t>
      </w:r>
      <w:r w:rsidR="00C3033D">
        <w:t xml:space="preserve"> and</w:t>
      </w:r>
      <w:r w:rsidR="000E7DCF">
        <w:t>,</w:t>
      </w:r>
      <w:r w:rsidR="00C3033D">
        <w:t xml:space="preserve"> after each character is encoded</w:t>
      </w:r>
      <w:r w:rsidR="000E7DCF">
        <w:t>,</w:t>
      </w:r>
      <w:r w:rsidR="00C3033D">
        <w:t xml:space="preserve"> the state of the series of characters</w:t>
      </w:r>
      <w:r w:rsidR="000E7DCF">
        <w:t xml:space="preserve"> changes</w:t>
      </w:r>
      <w:r w:rsidR="00C3033D">
        <w:t>.</w:t>
      </w:r>
    </w:p>
    <w:p w14:paraId="3C8CB061" w14:textId="1AFFBCE5" w:rsidR="00EA7FBF" w:rsidRDefault="00C3033D" w:rsidP="00C87A62">
      <w:pPr>
        <w:jc w:val="left"/>
      </w:pPr>
      <w:r>
        <w:t>The process involves taking the numerical value of the first/next letter in the plaintext</w:t>
      </w:r>
      <w:r w:rsidR="00001AEC">
        <w:t xml:space="preserve">, we’ll call x </w:t>
      </w:r>
      <w:r>
        <w:t xml:space="preserve">so that </w:t>
      </w:r>
      <w:r w:rsidR="00001AEC">
        <w:t>x</w:t>
      </w:r>
      <w:r>
        <w:t>=n</w:t>
      </w:r>
      <w:r w:rsidR="00DE040C">
        <w:t xml:space="preserve"> (</w:t>
      </w:r>
      <w:r w:rsidR="000E7DCF">
        <w:t>mod2</w:t>
      </w:r>
      <w:r w:rsidR="00DE040C">
        <w:t>5)</w:t>
      </w:r>
      <w:r w:rsidR="00451F05">
        <w:t xml:space="preserve"> and A=1</w:t>
      </w:r>
      <w:r w:rsidR="00DE040C">
        <w:t xml:space="preserve"> </w:t>
      </w:r>
      <w:r w:rsidR="00FA0F57">
        <w:t>(</w:t>
      </w:r>
      <w:r w:rsidR="00DE040C">
        <w:t>omit Z</w:t>
      </w:r>
      <w:r w:rsidR="00FA0F57">
        <w:t>)</w:t>
      </w:r>
      <w:r w:rsidR="000E7DCF">
        <w:t>,</w:t>
      </w:r>
      <w:r w:rsidR="00001AEC">
        <w:t xml:space="preserve"> </w:t>
      </w:r>
      <w:r w:rsidR="00FA0F57" w:rsidRPr="00FA0F57">
        <w:t>then moving n characters from the start of the series into a temporary sequence</w:t>
      </w:r>
      <w:r w:rsidR="00D7456E">
        <w:t>.</w:t>
      </w:r>
      <w:r w:rsidR="00FA0F57" w:rsidRPr="00FA0F57">
        <w:t xml:space="preserve"> </w:t>
      </w:r>
      <w:r w:rsidR="00D7456E">
        <w:t>B</w:t>
      </w:r>
      <w:r w:rsidR="00FA0F57" w:rsidRPr="00FA0F57">
        <w:t xml:space="preserve">efore returning them to the end in reverse order, so they appear flipped at the bottom of the ‘deck of </w:t>
      </w:r>
      <w:proofErr w:type="gramStart"/>
      <w:r w:rsidR="00FA0F57" w:rsidRPr="00FA0F57">
        <w:t>cards’</w:t>
      </w:r>
      <w:proofErr w:type="gramEnd"/>
      <w:r w:rsidR="00FA0F57" w:rsidRPr="00FA0F57">
        <w:t>.</w:t>
      </w:r>
      <w:r>
        <w:t xml:space="preserve"> Then the </w:t>
      </w:r>
      <w:r w:rsidR="00C87A62">
        <w:t>letter</w:t>
      </w:r>
      <w:r>
        <w:t xml:space="preserve"> </w:t>
      </w:r>
      <w:r w:rsidR="00FA0F57">
        <w:t>now</w:t>
      </w:r>
      <w:r>
        <w:t xml:space="preserve"> at the start of the series </w:t>
      </w:r>
      <w:r w:rsidR="00FA0F57">
        <w:t>becomes</w:t>
      </w:r>
      <w:r>
        <w:t xml:space="preserve"> the encoded character. This then moves onto the next letter in the plaintext</w:t>
      </w:r>
      <w:r w:rsidR="00001AEC">
        <w:t>, where the previous order of the characters in the series becomes our new current state.</w:t>
      </w:r>
      <w:r w:rsidR="000E7DCF">
        <w:t xml:space="preserve"> </w:t>
      </w:r>
    </w:p>
    <w:p w14:paraId="6DF6BB5B" w14:textId="5F8B9C75" w:rsidR="00C3033D" w:rsidRDefault="00EA7FBF" w:rsidP="00C87A62">
      <w:pPr>
        <w:jc w:val="left"/>
      </w:pPr>
      <w:r>
        <w:t xml:space="preserve">The reason Z is omitted from the plaintext alphabet is </w:t>
      </w:r>
      <w:r w:rsidR="00C87A62">
        <w:t xml:space="preserve">due to modulo wraparound </w:t>
      </w:r>
      <w:r>
        <w:t>because, i</w:t>
      </w:r>
      <w:r w:rsidR="000E7DCF">
        <w:t xml:space="preserve">f n=26, all the letters are moved to the temporary series, resulting in </w:t>
      </w:r>
      <w:r w:rsidR="00FA0F57">
        <w:t>identical</w:t>
      </w:r>
      <w:r>
        <w:t xml:space="preserve"> encryption for both Y and Z</w:t>
      </w:r>
      <w:r w:rsidR="000E7DCF">
        <w:t xml:space="preserve">. In which case, </w:t>
      </w:r>
      <w:r>
        <w:t>after</w:t>
      </w:r>
      <w:r w:rsidR="000E7DCF">
        <w:t xml:space="preserve"> decryption</w:t>
      </w:r>
      <w:r w:rsidR="00534798">
        <w:t xml:space="preserve"> the letters are interchangeable, </w:t>
      </w:r>
      <w:r>
        <w:t>to reinclude words that use the letter Z</w:t>
      </w:r>
      <w:r w:rsidR="00534798">
        <w:t>.</w:t>
      </w:r>
      <w:r>
        <w:t xml:space="preserve"> For example, encrypting and then decrypting the word ZEBRA results in YEBRA, </w:t>
      </w:r>
      <w:r w:rsidR="00FA0F57">
        <w:t>meaning context is required to recover the original Z</w:t>
      </w:r>
      <w:r w:rsidR="00C87A62">
        <w:t xml:space="preserve"> as plaintext is only an A-Y alphabet</w:t>
      </w:r>
      <w:r w:rsidR="00FA0F57">
        <w:t>.</w:t>
      </w:r>
    </w:p>
    <w:p w14:paraId="6BC17731" w14:textId="2F3DB4BC" w:rsidR="00001AEC" w:rsidRDefault="00001AEC" w:rsidP="00C87A62">
      <w:pPr>
        <w:jc w:val="left"/>
      </w:pPr>
      <w:r>
        <w:t xml:space="preserve">The letter shifts are not constant, as they rely on the numerical value of that character and the state of the </w:t>
      </w:r>
      <w:r w:rsidR="00534798">
        <w:t>series</w:t>
      </w:r>
      <w:r>
        <w:t xml:space="preserve">, which is completely reliant on the previous letter values. This means that frequency analysis </w:t>
      </w:r>
      <w:r w:rsidR="00C87A62">
        <w:t>is significantly weakened</w:t>
      </w:r>
      <w:r>
        <w:t xml:space="preserve">, and identical plaintext letters do not always map to identical </w:t>
      </w:r>
      <w:r w:rsidR="000E7DCF">
        <w:t>cipher</w:t>
      </w:r>
      <w:r>
        <w:t xml:space="preserve">text letters and in rare cases map to the same character as </w:t>
      </w:r>
      <w:r w:rsidR="00457C15">
        <w:t xml:space="preserve">in </w:t>
      </w:r>
      <w:r>
        <w:t>the plaintext.</w:t>
      </w:r>
    </w:p>
    <w:p w14:paraId="64F0DC5A" w14:textId="46FB9CCB" w:rsidR="00001AEC" w:rsidRDefault="00FA0F57" w:rsidP="00C87A62">
      <w:pPr>
        <w:jc w:val="left"/>
      </w:pPr>
      <w:r>
        <w:t>To put this into context</w:t>
      </w:r>
      <w:r w:rsidR="003019AE">
        <w:t xml:space="preserve">, I will now encrypt the word “DOG” using the Cascade </w:t>
      </w:r>
      <w:r w:rsidR="000E7DCF">
        <w:t>cipher</w:t>
      </w:r>
      <w:r w:rsidR="003019AE">
        <w:t>:</w:t>
      </w:r>
    </w:p>
    <w:p w14:paraId="3008312F" w14:textId="77777777" w:rsidR="003019AE" w:rsidRDefault="003019AE" w:rsidP="00C87A62">
      <w:pPr>
        <w:spacing w:after="0"/>
        <w:jc w:val="left"/>
      </w:pPr>
      <w:r>
        <w:rPr>
          <w:noProof/>
        </w:rPr>
        <w:drawing>
          <wp:anchor distT="0" distB="0" distL="114300" distR="114300" simplePos="0" relativeHeight="251658240" behindDoc="0" locked="0" layoutInCell="1" allowOverlap="1" wp14:anchorId="6EAD35DA" wp14:editId="0E79CCA5">
            <wp:simplePos x="0" y="0"/>
            <wp:positionH relativeFrom="column">
              <wp:posOffset>0</wp:posOffset>
            </wp:positionH>
            <wp:positionV relativeFrom="paragraph">
              <wp:posOffset>3175</wp:posOffset>
            </wp:positionV>
            <wp:extent cx="3038907" cy="1339516"/>
            <wp:effectExtent l="0" t="0" r="0" b="0"/>
            <wp:wrapSquare wrapText="bothSides"/>
            <wp:docPr id="782493070" name="Picture 2" descr="A group of white paper with red letter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93070" name="Picture 2" descr="A group of white paper with red letters on i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38907" cy="1339516"/>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00050B83" w14:textId="008033A1" w:rsidR="003019AE" w:rsidRDefault="002452A6" w:rsidP="00C87A62">
      <w:pPr>
        <w:jc w:val="left"/>
      </w:pPr>
      <w:r>
        <w:rPr>
          <w:noProof/>
        </w:rPr>
        <mc:AlternateContent>
          <mc:Choice Requires="wps">
            <w:drawing>
              <wp:anchor distT="0" distB="0" distL="114300" distR="114300" simplePos="0" relativeHeight="251659264" behindDoc="0" locked="0" layoutInCell="1" allowOverlap="1" wp14:anchorId="6279B0A1" wp14:editId="59CA8CF9">
                <wp:simplePos x="0" y="0"/>
                <wp:positionH relativeFrom="column">
                  <wp:posOffset>293133</wp:posOffset>
                </wp:positionH>
                <wp:positionV relativeFrom="paragraph">
                  <wp:posOffset>314960</wp:posOffset>
                </wp:positionV>
                <wp:extent cx="324134" cy="324134"/>
                <wp:effectExtent l="25400" t="12700" r="31750" b="31750"/>
                <wp:wrapNone/>
                <wp:docPr id="1827738436" name="Oval 3"/>
                <wp:cNvGraphicFramePr/>
                <a:graphic xmlns:a="http://schemas.openxmlformats.org/drawingml/2006/main">
                  <a:graphicData uri="http://schemas.microsoft.com/office/word/2010/wordprocessingShape">
                    <wps:wsp>
                      <wps:cNvSpPr/>
                      <wps:spPr>
                        <a:xfrm>
                          <a:off x="0" y="0"/>
                          <a:ext cx="324134" cy="324134"/>
                        </a:xfrm>
                        <a:custGeom>
                          <a:avLst/>
                          <a:gdLst>
                            <a:gd name="csX0" fmla="*/ 0 w 324134"/>
                            <a:gd name="csY0" fmla="*/ 162067 h 324134"/>
                            <a:gd name="csX1" fmla="*/ 162067 w 324134"/>
                            <a:gd name="csY1" fmla="*/ 0 h 324134"/>
                            <a:gd name="csX2" fmla="*/ 324134 w 324134"/>
                            <a:gd name="csY2" fmla="*/ 162067 h 324134"/>
                            <a:gd name="csX3" fmla="*/ 162067 w 324134"/>
                            <a:gd name="csY3" fmla="*/ 324134 h 324134"/>
                            <a:gd name="csX4" fmla="*/ 0 w 324134"/>
                            <a:gd name="csY4" fmla="*/ 162067 h 324134"/>
                          </a:gdLst>
                          <a:ahLst/>
                          <a:cxnLst>
                            <a:cxn ang="0">
                              <a:pos x="csX0" y="csY0"/>
                            </a:cxn>
                            <a:cxn ang="0">
                              <a:pos x="csX1" y="csY1"/>
                            </a:cxn>
                            <a:cxn ang="0">
                              <a:pos x="csX2" y="csY2"/>
                            </a:cxn>
                            <a:cxn ang="0">
                              <a:pos x="csX3" y="csY3"/>
                            </a:cxn>
                            <a:cxn ang="0">
                              <a:pos x="csX4" y="csY4"/>
                            </a:cxn>
                          </a:cxnLst>
                          <a:rect l="l" t="t" r="r" b="b"/>
                          <a:pathLst>
                            <a:path w="324134" h="324134" extrusionOk="0">
                              <a:moveTo>
                                <a:pt x="0" y="162067"/>
                              </a:moveTo>
                              <a:cubicBezTo>
                                <a:pt x="-10472" y="66101"/>
                                <a:pt x="69635" y="1098"/>
                                <a:pt x="162067" y="0"/>
                              </a:cubicBezTo>
                              <a:cubicBezTo>
                                <a:pt x="267927" y="3443"/>
                                <a:pt x="311612" y="72958"/>
                                <a:pt x="324134" y="162067"/>
                              </a:cubicBezTo>
                              <a:cubicBezTo>
                                <a:pt x="317380" y="258169"/>
                                <a:pt x="249384" y="336239"/>
                                <a:pt x="162067" y="324134"/>
                              </a:cubicBezTo>
                              <a:cubicBezTo>
                                <a:pt x="59339" y="316900"/>
                                <a:pt x="12416" y="257506"/>
                                <a:pt x="0" y="162067"/>
                              </a:cubicBezTo>
                              <a:close/>
                            </a:path>
                          </a:pathLst>
                        </a:custGeom>
                        <a:noFill/>
                        <a:ln w="28575">
                          <a:solidFill>
                            <a:srgbClr val="EE0000"/>
                          </a:solidFill>
                          <a:extLst>
                            <a:ext uri="{C807C97D-BFC1-408E-A445-0C87EB9F89A2}">
                              <ask:lineSketchStyleProps xmlns:ask="http://schemas.microsoft.com/office/drawing/2018/sketchyshapes" sd="1219033472">
                                <a:prstGeom prst="ellipse">
                                  <a:avLst/>
                                </a:prstGeom>
                                <ask:type>
                                  <ask:lineSketchCurved/>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9FA3AD9" id="Oval 3" o:spid="_x0000_s1026" style="position:absolute;margin-left:23.1pt;margin-top:24.8pt;width:25.5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" filled="f" strokecolor="#e00" strokeweight="2.25pt">
                <v:stroke joinstyle="miter"/>
              </v:oval>
            </w:pict>
          </mc:Fallback>
        </mc:AlternateContent>
      </w:r>
      <w:r w:rsidR="003019AE">
        <w:t xml:space="preserve">The letter D has a value of 4 so, taking the unshuffled </w:t>
      </w:r>
      <w:r w:rsidR="00534798">
        <w:t>deck</w:t>
      </w:r>
      <w:r w:rsidR="003019AE">
        <w:t xml:space="preserve"> of characters, I placed four of my cards down onto the table (one at a time</w:t>
      </w:r>
      <w:r>
        <w:t>, on top of the p</w:t>
      </w:r>
      <w:r w:rsidR="001A0985">
        <w:t>re</w:t>
      </w:r>
      <w:r>
        <w:t>vious</w:t>
      </w:r>
      <w:r w:rsidR="003019AE">
        <w:t xml:space="preserve">). The remaining card left on top of the deck is the </w:t>
      </w:r>
      <w:r w:rsidR="000E7DCF">
        <w:t>cipher</w:t>
      </w:r>
      <w:r w:rsidR="003019AE">
        <w:t>text letter</w:t>
      </w:r>
      <w:r w:rsidR="00A6401E">
        <w:t>, in this case E</w:t>
      </w:r>
      <w:r w:rsidR="003019AE">
        <w:t>.</w:t>
      </w:r>
    </w:p>
    <w:p w14:paraId="6DA3D440" w14:textId="40D2F57F" w:rsidR="00982CE2" w:rsidRDefault="002452A6" w:rsidP="00C87A62">
      <w:pPr>
        <w:spacing w:after="0"/>
        <w:jc w:val="left"/>
      </w:pPr>
      <w:r>
        <w:rPr>
          <w:noProof/>
        </w:rPr>
        <w:lastRenderedPageBreak/>
        <w:drawing>
          <wp:anchor distT="0" distB="0" distL="114300" distR="114300" simplePos="0" relativeHeight="251660288" behindDoc="0" locked="0" layoutInCell="1" allowOverlap="1" wp14:anchorId="5A841BF3" wp14:editId="218AD8AA">
            <wp:simplePos x="0" y="0"/>
            <wp:positionH relativeFrom="column">
              <wp:posOffset>2678684</wp:posOffset>
            </wp:positionH>
            <wp:positionV relativeFrom="paragraph">
              <wp:posOffset>0</wp:posOffset>
            </wp:positionV>
            <wp:extent cx="3038475" cy="1472281"/>
            <wp:effectExtent l="0" t="0" r="0" b="0"/>
            <wp:wrapSquare wrapText="bothSides"/>
            <wp:docPr id="1764548238" name="Picture 4" descr="A group of white paper with red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48238" name="Picture 4" descr="A group of white paper with red writing on i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38475" cy="1472281"/>
                    </a:xfrm>
                    <a:prstGeom prst="rect">
                      <a:avLst/>
                    </a:prstGeom>
                  </pic:spPr>
                </pic:pic>
              </a:graphicData>
            </a:graphic>
            <wp14:sizeRelH relativeFrom="page">
              <wp14:pctWidth>0</wp14:pctWidth>
            </wp14:sizeRelH>
            <wp14:sizeRelV relativeFrom="page">
              <wp14:pctHeight>0</wp14:pctHeight>
            </wp14:sizeRelV>
          </wp:anchor>
        </w:drawing>
      </w:r>
      <w:r w:rsidR="00982CE2">
        <w:t xml:space="preserve"> </w:t>
      </w:r>
    </w:p>
    <w:p w14:paraId="0D92052F" w14:textId="0A7EE4CF" w:rsidR="00982CE2" w:rsidRDefault="002452A6" w:rsidP="00C87A62">
      <w:pPr>
        <w:jc w:val="left"/>
      </w:pPr>
      <w:r>
        <w:t xml:space="preserve">Then to end the letter encryption and to create the new </w:t>
      </w:r>
      <w:r w:rsidR="00FE2565">
        <w:t>deck order</w:t>
      </w:r>
      <w:r>
        <w:t xml:space="preserve"> for the next letter, I placed the cards I put onto the table at the bottom of the deck. This will resemble a reversed order from </w:t>
      </w:r>
      <w:r w:rsidR="00982CE2">
        <w:t xml:space="preserve">their appearance at the top of the deck. </w:t>
      </w:r>
    </w:p>
    <w:p w14:paraId="1290CE62" w14:textId="3989B17C" w:rsidR="00982CE2" w:rsidRDefault="00982CE2" w:rsidP="00C87A62">
      <w:pPr>
        <w:jc w:val="left"/>
      </w:pPr>
    </w:p>
    <w:p w14:paraId="32C462B5" w14:textId="64E47839" w:rsidR="00982CE2" w:rsidRDefault="00982CE2" w:rsidP="00C87A62">
      <w:pPr>
        <w:jc w:val="left"/>
      </w:pPr>
      <w:r>
        <w:t xml:space="preserve">It is important to note that with an initial state that is not transposed from alphabetical order, the first letter in the </w:t>
      </w:r>
      <w:r w:rsidR="000E7DCF">
        <w:t>cipher</w:t>
      </w:r>
      <w:r w:rsidR="004204E7">
        <w:t>text</w:t>
      </w:r>
      <w:r>
        <w:t xml:space="preserve"> will always be +1 the character in the plaintext.</w:t>
      </w:r>
      <w:r w:rsidR="00534798">
        <w:t xml:space="preserve"> This is only a property of the default initial state and not a general property of the cipher</w:t>
      </w:r>
      <w:r w:rsidR="00836585">
        <w:t>, otherwise this disappears</w:t>
      </w:r>
      <w:r w:rsidR="00534798">
        <w:t>.</w:t>
      </w:r>
    </w:p>
    <w:p w14:paraId="73BCE927" w14:textId="1FFE5D31" w:rsidR="00982CE2" w:rsidRDefault="00534798" w:rsidP="00C87A62">
      <w:pPr>
        <w:jc w:val="left"/>
      </w:pPr>
      <w:r>
        <w:rPr>
          <w:noProof/>
        </w:rPr>
        <w:drawing>
          <wp:anchor distT="0" distB="0" distL="114300" distR="114300" simplePos="0" relativeHeight="251661312" behindDoc="0" locked="0" layoutInCell="1" allowOverlap="1" wp14:anchorId="45BC02C1" wp14:editId="7D464B3E">
            <wp:simplePos x="0" y="0"/>
            <wp:positionH relativeFrom="column">
              <wp:posOffset>0</wp:posOffset>
            </wp:positionH>
            <wp:positionV relativeFrom="paragraph">
              <wp:posOffset>635</wp:posOffset>
            </wp:positionV>
            <wp:extent cx="2781935" cy="1069340"/>
            <wp:effectExtent l="0" t="0" r="0" b="0"/>
            <wp:wrapSquare wrapText="bothSides"/>
            <wp:docPr id="629734763" name="Picture 6" descr="A stack of white cards with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34763" name="Picture 6" descr="A stack of white cards with red lette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1935" cy="106934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4F1814FE" wp14:editId="71B26A6F">
                <wp:simplePos x="0" y="0"/>
                <wp:positionH relativeFrom="column">
                  <wp:posOffset>187325</wp:posOffset>
                </wp:positionH>
                <wp:positionV relativeFrom="paragraph">
                  <wp:posOffset>429970</wp:posOffset>
                </wp:positionV>
                <wp:extent cx="323850" cy="323850"/>
                <wp:effectExtent l="25400" t="12700" r="31750" b="31750"/>
                <wp:wrapNone/>
                <wp:docPr id="1748971228" name="Oval 3"/>
                <wp:cNvGraphicFramePr/>
                <a:graphic xmlns:a="http://schemas.openxmlformats.org/drawingml/2006/main">
                  <a:graphicData uri="http://schemas.microsoft.com/office/word/2010/wordprocessingShape">
                    <wps:wsp>
                      <wps:cNvSpPr/>
                      <wps:spPr>
                        <a:xfrm>
                          <a:off x="0" y="0"/>
                          <a:ext cx="323850" cy="323850"/>
                        </a:xfrm>
                        <a:custGeom>
                          <a:avLst/>
                          <a:gdLst>
                            <a:gd name="csX0" fmla="*/ 0 w 323850"/>
                            <a:gd name="csY0" fmla="*/ 161925 h 323850"/>
                            <a:gd name="csX1" fmla="*/ 161925 w 323850"/>
                            <a:gd name="csY1" fmla="*/ 0 h 323850"/>
                            <a:gd name="csX2" fmla="*/ 323850 w 323850"/>
                            <a:gd name="csY2" fmla="*/ 161925 h 323850"/>
                            <a:gd name="csX3" fmla="*/ 161925 w 323850"/>
                            <a:gd name="csY3" fmla="*/ 323850 h 323850"/>
                            <a:gd name="csX4" fmla="*/ 0 w 323850"/>
                            <a:gd name="csY4" fmla="*/ 161925 h 323850"/>
                          </a:gdLst>
                          <a:ahLst/>
                          <a:cxnLst>
                            <a:cxn ang="0">
                              <a:pos x="csX0" y="csY0"/>
                            </a:cxn>
                            <a:cxn ang="0">
                              <a:pos x="csX1" y="csY1"/>
                            </a:cxn>
                            <a:cxn ang="0">
                              <a:pos x="csX2" y="csY2"/>
                            </a:cxn>
                            <a:cxn ang="0">
                              <a:pos x="csX3" y="csY3"/>
                            </a:cxn>
                            <a:cxn ang="0">
                              <a:pos x="csX4" y="csY4"/>
                            </a:cxn>
                          </a:cxnLst>
                          <a:rect l="l" t="t" r="r" b="b"/>
                          <a:pathLst>
                            <a:path w="323850" h="323850" extrusionOk="0">
                              <a:moveTo>
                                <a:pt x="0" y="161925"/>
                              </a:moveTo>
                              <a:cubicBezTo>
                                <a:pt x="-9326" y="66744"/>
                                <a:pt x="59424" y="4906"/>
                                <a:pt x="161925" y="0"/>
                              </a:cubicBezTo>
                              <a:cubicBezTo>
                                <a:pt x="254778" y="721"/>
                                <a:pt x="313189" y="72835"/>
                                <a:pt x="323850" y="161925"/>
                              </a:cubicBezTo>
                              <a:cubicBezTo>
                                <a:pt x="320736" y="254395"/>
                                <a:pt x="249318" y="335106"/>
                                <a:pt x="161925" y="323850"/>
                              </a:cubicBezTo>
                              <a:cubicBezTo>
                                <a:pt x="68039" y="321411"/>
                                <a:pt x="4253" y="253386"/>
                                <a:pt x="0" y="161925"/>
                              </a:cubicBezTo>
                              <a:close/>
                            </a:path>
                          </a:pathLst>
                        </a:custGeom>
                        <a:noFill/>
                        <a:ln w="28575">
                          <a:solidFill>
                            <a:srgbClr val="EE0000"/>
                          </a:solidFill>
                          <a:extLst>
                            <a:ext uri="{C807C97D-BFC1-408E-A445-0C87EB9F89A2}">
                              <ask:lineSketchStyleProps xmlns:ask="http://schemas.microsoft.com/office/drawing/2018/sketchyshapes" sd="1219033472">
                                <a:prstGeom prst="ellipse">
                                  <a:avLst/>
                                </a:prstGeom>
                                <ask:type>
                                  <ask:lineSketchCurved/>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FDF2BB" id="Oval 3" o:spid="_x0000_s1026" style="position:absolute;margin-left:14.75pt;margin-top:33.85pt;width:25.5pt;height: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" filled="f" strokecolor="#e00" strokeweight="2.25pt">
                <v:stroke joinstyle="miter"/>
              </v:oval>
            </w:pict>
          </mc:Fallback>
        </mc:AlternateContent>
      </w:r>
      <w:r w:rsidR="00982CE2">
        <w:t xml:space="preserve">Now doing the exact same with the </w:t>
      </w:r>
      <w:r w:rsidR="00717DDC">
        <w:t xml:space="preserve">letter O, which has a value of 15, I stacked 15 cards onto the table. Notice how I passed the letter O by four letters, which was the value of the previous letter. Leaving me with the letter T, as I placed the </w:t>
      </w:r>
      <w:r>
        <w:t>cards</w:t>
      </w:r>
      <w:r w:rsidR="00717DDC">
        <w:t xml:space="preserve"> to the bottom.</w:t>
      </w:r>
    </w:p>
    <w:p w14:paraId="0CCF4543" w14:textId="7C49E475" w:rsidR="00717DDC" w:rsidRDefault="00836585" w:rsidP="00C87A62">
      <w:pPr>
        <w:jc w:val="left"/>
      </w:pPr>
      <w:r>
        <w:rPr>
          <w:noProof/>
        </w:rPr>
        <w:drawing>
          <wp:anchor distT="0" distB="0" distL="114300" distR="114300" simplePos="0" relativeHeight="251664384" behindDoc="0" locked="0" layoutInCell="1" allowOverlap="1" wp14:anchorId="117A3044" wp14:editId="0B16DD31">
            <wp:simplePos x="0" y="0"/>
            <wp:positionH relativeFrom="column">
              <wp:posOffset>2935605</wp:posOffset>
            </wp:positionH>
            <wp:positionV relativeFrom="page">
              <wp:posOffset>4472511</wp:posOffset>
            </wp:positionV>
            <wp:extent cx="2781935" cy="1282700"/>
            <wp:effectExtent l="0" t="0" r="0" b="0"/>
            <wp:wrapSquare wrapText="bothSides"/>
            <wp:docPr id="1010376734" name="Picture 7" descr="A stack of white paper with red x and y on a green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76734" name="Picture 7" descr="A stack of white paper with red x and y on a green surfac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1935" cy="1282700"/>
                    </a:xfrm>
                    <a:prstGeom prst="rect">
                      <a:avLst/>
                    </a:prstGeom>
                  </pic:spPr>
                </pic:pic>
              </a:graphicData>
            </a:graphic>
            <wp14:sizeRelH relativeFrom="page">
              <wp14:pctWidth>0</wp14:pctWidth>
            </wp14:sizeRelH>
            <wp14:sizeRelV relativeFrom="page">
              <wp14:pctHeight>0</wp14:pctHeight>
            </wp14:sizeRelV>
          </wp:anchor>
        </w:drawing>
      </w:r>
      <w:r w:rsidR="00717DDC">
        <w:rPr>
          <w:noProof/>
        </w:rPr>
        <mc:AlternateContent>
          <mc:Choice Requires="wps">
            <w:drawing>
              <wp:anchor distT="0" distB="0" distL="114300" distR="114300" simplePos="0" relativeHeight="251666432" behindDoc="0" locked="0" layoutInCell="1" allowOverlap="1" wp14:anchorId="5E26BB56" wp14:editId="296428DB">
                <wp:simplePos x="0" y="0"/>
                <wp:positionH relativeFrom="column">
                  <wp:posOffset>3213227</wp:posOffset>
                </wp:positionH>
                <wp:positionV relativeFrom="paragraph">
                  <wp:posOffset>421767</wp:posOffset>
                </wp:positionV>
                <wp:extent cx="324134" cy="324134"/>
                <wp:effectExtent l="25400" t="12700" r="31750" b="31750"/>
                <wp:wrapNone/>
                <wp:docPr id="694374638" name="Oval 3"/>
                <wp:cNvGraphicFramePr/>
                <a:graphic xmlns:a="http://schemas.openxmlformats.org/drawingml/2006/main">
                  <a:graphicData uri="http://schemas.microsoft.com/office/word/2010/wordprocessingShape">
                    <wps:wsp>
                      <wps:cNvSpPr/>
                      <wps:spPr>
                        <a:xfrm>
                          <a:off x="0" y="0"/>
                          <a:ext cx="324134" cy="324134"/>
                        </a:xfrm>
                        <a:custGeom>
                          <a:avLst/>
                          <a:gdLst>
                            <a:gd name="csX0" fmla="*/ 0 w 324134"/>
                            <a:gd name="csY0" fmla="*/ 162067 h 324134"/>
                            <a:gd name="csX1" fmla="*/ 162067 w 324134"/>
                            <a:gd name="csY1" fmla="*/ 0 h 324134"/>
                            <a:gd name="csX2" fmla="*/ 324134 w 324134"/>
                            <a:gd name="csY2" fmla="*/ 162067 h 324134"/>
                            <a:gd name="csX3" fmla="*/ 162067 w 324134"/>
                            <a:gd name="csY3" fmla="*/ 324134 h 324134"/>
                            <a:gd name="csX4" fmla="*/ 0 w 324134"/>
                            <a:gd name="csY4" fmla="*/ 162067 h 324134"/>
                          </a:gdLst>
                          <a:ahLst/>
                          <a:cxnLst>
                            <a:cxn ang="0">
                              <a:pos x="csX0" y="csY0"/>
                            </a:cxn>
                            <a:cxn ang="0">
                              <a:pos x="csX1" y="csY1"/>
                            </a:cxn>
                            <a:cxn ang="0">
                              <a:pos x="csX2" y="csY2"/>
                            </a:cxn>
                            <a:cxn ang="0">
                              <a:pos x="csX3" y="csY3"/>
                            </a:cxn>
                            <a:cxn ang="0">
                              <a:pos x="csX4" y="csY4"/>
                            </a:cxn>
                          </a:cxnLst>
                          <a:rect l="l" t="t" r="r" b="b"/>
                          <a:pathLst>
                            <a:path w="324134" h="324134" extrusionOk="0">
                              <a:moveTo>
                                <a:pt x="0" y="162067"/>
                              </a:moveTo>
                              <a:cubicBezTo>
                                <a:pt x="-10472" y="66101"/>
                                <a:pt x="69635" y="1098"/>
                                <a:pt x="162067" y="0"/>
                              </a:cubicBezTo>
                              <a:cubicBezTo>
                                <a:pt x="267927" y="3443"/>
                                <a:pt x="311612" y="72958"/>
                                <a:pt x="324134" y="162067"/>
                              </a:cubicBezTo>
                              <a:cubicBezTo>
                                <a:pt x="317380" y="258169"/>
                                <a:pt x="249384" y="336239"/>
                                <a:pt x="162067" y="324134"/>
                              </a:cubicBezTo>
                              <a:cubicBezTo>
                                <a:pt x="59339" y="316900"/>
                                <a:pt x="12416" y="257506"/>
                                <a:pt x="0" y="162067"/>
                              </a:cubicBezTo>
                              <a:close/>
                            </a:path>
                          </a:pathLst>
                        </a:custGeom>
                        <a:noFill/>
                        <a:ln w="28575">
                          <a:solidFill>
                            <a:srgbClr val="EE0000"/>
                          </a:solidFill>
                          <a:extLst>
                            <a:ext uri="{C807C97D-BFC1-408E-A445-0C87EB9F89A2}">
                              <ask:lineSketchStyleProps xmlns:ask="http://schemas.microsoft.com/office/drawing/2018/sketchyshapes" sd="1219033472">
                                <a:prstGeom prst="ellipse">
                                  <a:avLst/>
                                </a:prstGeom>
                                <ask:type>
                                  <ask:lineSketchCurved/>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C1BD1B" id="Oval 3" o:spid="_x0000_s1026" style="position:absolute;margin-left:253pt;margin-top:33.2pt;width:25.5pt;height:2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" filled="f" strokecolor="#e00" strokeweight="2.25pt">
                <v:stroke joinstyle="miter"/>
              </v:oval>
            </w:pict>
          </mc:Fallback>
        </mc:AlternateContent>
      </w:r>
      <w:r w:rsidR="00717DDC">
        <w:t>Now moving onto the letter G, with a value of 7, I went through the entire deck</w:t>
      </w:r>
      <w:r w:rsidR="00252F6E">
        <w:t xml:space="preserve"> </w:t>
      </w:r>
      <w:r w:rsidR="008B180F">
        <w:t xml:space="preserve">and returned to D </w:t>
      </w:r>
      <w:r w:rsidR="00252F6E">
        <w:t xml:space="preserve">(because the total value of the letters </w:t>
      </w:r>
      <w:r w:rsidR="008B180F">
        <w:t>was 4+15+7=</w:t>
      </w:r>
      <w:r w:rsidR="00252F6E">
        <w:t>26)</w:t>
      </w:r>
      <w:r w:rsidR="00717DDC">
        <w:t xml:space="preserve">, but what remains is a </w:t>
      </w:r>
      <w:r w:rsidR="00252F6E">
        <w:t xml:space="preserve">current </w:t>
      </w:r>
      <w:r w:rsidR="00FE2565">
        <w:t>deck order</w:t>
      </w:r>
      <w:r w:rsidR="00717DDC">
        <w:t xml:space="preserve"> that has 3 displacements. </w:t>
      </w:r>
      <w:r w:rsidR="00252F6E">
        <w:t>As you can see, the word DOG encrypts to ETD, but that is just a small number of n letters.</w:t>
      </w:r>
    </w:p>
    <w:p w14:paraId="40F70F44" w14:textId="4344EE0E" w:rsidR="00382C88" w:rsidRPr="00DA6330" w:rsidRDefault="00D7456E" w:rsidP="00C87A62">
      <w:pPr>
        <w:jc w:val="left"/>
      </w:pPr>
      <w:r w:rsidRPr="00D7456E">
        <w:t>The plaintext alphabet is restricted to A–Y, but Z remains part of the internal permutation state</w:t>
      </w:r>
      <w:r w:rsidR="001A0985">
        <w:t>, and therefore ciphertext.</w:t>
      </w:r>
      <w:r>
        <w:t xml:space="preserve"> </w:t>
      </w:r>
      <w:r w:rsidR="00252F6E">
        <w:t>One notable property is the reliance on correct count, if someone were to miscount the value of the character</w:t>
      </w:r>
      <w:r w:rsidR="00382C88">
        <w:t xml:space="preserve">, </w:t>
      </w:r>
      <w:r w:rsidR="00252F6E">
        <w:t xml:space="preserve">or (using the physical method) drag an extra card into the </w:t>
      </w:r>
      <w:r w:rsidR="00534798">
        <w:t>temporary series on the table</w:t>
      </w:r>
      <w:r w:rsidR="00382C88">
        <w:t xml:space="preserve">, the human error propagates and </w:t>
      </w:r>
      <w:r w:rsidR="00FE2565">
        <w:t>a</w:t>
      </w:r>
      <w:r w:rsidR="00382C88">
        <w:t>ffects every character afterward. There is also no automatic resync, so during decryption if one were to stumble upon an impossible character in the supposed plaintext, that result</w:t>
      </w:r>
      <w:r w:rsidR="00941BBF">
        <w:t>s</w:t>
      </w:r>
      <w:r w:rsidR="00382C88">
        <w:t xml:space="preserve"> in the entire rest of the text to be nonsensical, it could be an error on either side. This means the Cascade </w:t>
      </w:r>
      <w:r w:rsidR="000E7DCF">
        <w:t>cipher</w:t>
      </w:r>
      <w:r w:rsidR="00382C88">
        <w:t>, if done by hand, requires careful bookkeeping.</w:t>
      </w:r>
      <w:r w:rsidR="003843CC">
        <w:t xml:space="preserve"> </w:t>
      </w:r>
      <w:r w:rsidR="003843CC" w:rsidRPr="003843CC">
        <w:t xml:space="preserve">The closest classical </w:t>
      </w:r>
      <w:r w:rsidR="003843CC">
        <w:t>cipher</w:t>
      </w:r>
      <w:r w:rsidR="003843CC" w:rsidRPr="003843CC">
        <w:t xml:space="preserve"> is </w:t>
      </w:r>
      <w:r w:rsidR="003843CC">
        <w:t>the</w:t>
      </w:r>
      <w:r w:rsidR="003843CC" w:rsidRPr="003843CC">
        <w:t xml:space="preserve"> progressive Caesar cipher, where characters advance through a fixed alphabet sequence. However, unlike such </w:t>
      </w:r>
      <w:r w:rsidR="003843CC">
        <w:t>encryptions</w:t>
      </w:r>
      <w:r w:rsidR="003843CC" w:rsidRPr="003843CC">
        <w:t xml:space="preserve">, the Cascade cipher mutates the ordering of the alphabet itself </w:t>
      </w:r>
      <w:r w:rsidR="003843CC">
        <w:t xml:space="preserve">and shifts by the value of the plaintext </w:t>
      </w:r>
      <w:r w:rsidR="003843CC" w:rsidRPr="003843CC">
        <w:t>rather than merely advancing an index</w:t>
      </w:r>
      <w:r w:rsidR="003843CC">
        <w:t>.</w:t>
      </w:r>
      <w:r w:rsidR="00DA6330">
        <w:rPr>
          <w:color w:val="000000" w:themeColor="text1"/>
          <w:sz w:val="40"/>
          <w:szCs w:val="40"/>
        </w:rPr>
        <w:br w:type="page"/>
      </w:r>
      <w:r w:rsidR="00382C88">
        <w:rPr>
          <w:color w:val="000000" w:themeColor="text1"/>
          <w:sz w:val="40"/>
          <w:szCs w:val="40"/>
        </w:rPr>
        <w:lastRenderedPageBreak/>
        <w:t>De</w:t>
      </w:r>
      <w:r w:rsidR="00382C88" w:rsidRPr="00F87A92">
        <w:rPr>
          <w:color w:val="000000" w:themeColor="text1"/>
          <w:sz w:val="40"/>
          <w:szCs w:val="40"/>
        </w:rPr>
        <w:t>cryption</w:t>
      </w:r>
    </w:p>
    <w:p w14:paraId="0E6A5859" w14:textId="49E44409" w:rsidR="00E867E7" w:rsidRDefault="00382C88" w:rsidP="00C87A62">
      <w:pPr>
        <w:jc w:val="left"/>
      </w:pPr>
      <w:r>
        <w:t xml:space="preserve">In order to even begin decrypting the </w:t>
      </w:r>
      <w:r w:rsidR="000E7DCF">
        <w:t>cipher</w:t>
      </w:r>
      <w:r>
        <w:t>text of Cascade, we MUST know the initial state of the series</w:t>
      </w:r>
      <w:r w:rsidR="00457C15">
        <w:t>, which means without a given key there are 26! possible</w:t>
      </w:r>
      <w:r w:rsidR="00451053">
        <w:t xml:space="preserve"> initial</w:t>
      </w:r>
      <w:r w:rsidR="00457C15">
        <w:t xml:space="preserve"> states each </w:t>
      </w:r>
      <w:r w:rsidR="001A0985">
        <w:t>producing a distinct decrypted outcome</w:t>
      </w:r>
      <w:r w:rsidR="00451053">
        <w:t>, though not all subsequent states may be reachable with any given plaintext</w:t>
      </w:r>
      <w:r w:rsidR="00457C15">
        <w:t xml:space="preserve">. With that in mind, beginning with correct initial state, we move one letter at a time to the </w:t>
      </w:r>
      <w:r w:rsidR="00941BBF">
        <w:t>temporary</w:t>
      </w:r>
      <w:r w:rsidR="00457C15">
        <w:t xml:space="preserve"> series until we reach the character displayed in the </w:t>
      </w:r>
      <w:r w:rsidR="000E7DCF">
        <w:t>cipher</w:t>
      </w:r>
      <w:r w:rsidR="00457C15">
        <w:t>text. As we did so, we’ll have made note of the number of letters moved</w:t>
      </w:r>
      <w:r w:rsidR="00941BBF">
        <w:t xml:space="preserve"> into the secondary series, this number is the numerical value of our plaintext character. </w:t>
      </w:r>
    </w:p>
    <w:p w14:paraId="7BD8A320" w14:textId="2712CDFA" w:rsidR="00382C88" w:rsidRDefault="00941BBF" w:rsidP="00C87A62">
      <w:pPr>
        <w:jc w:val="left"/>
      </w:pPr>
      <w:r>
        <w:t xml:space="preserve">Then, like with encryption, the </w:t>
      </w:r>
      <w:r w:rsidR="00534798">
        <w:t>temporary series</w:t>
      </w:r>
      <w:r>
        <w:t xml:space="preserve"> is returned to the end of the </w:t>
      </w:r>
      <w:r w:rsidR="00534798">
        <w:t xml:space="preserve">original </w:t>
      </w:r>
      <w:r>
        <w:t xml:space="preserve">series and is made the current state for the next letter to be decrypted. This is repeated until the whole text is decoded, unless an error occurs due to improbable characters, where </w:t>
      </w:r>
      <w:r w:rsidR="00451F05">
        <w:t>it is advised as an operator error corrector to shift the value of the character by + or -1</w:t>
      </w:r>
      <w:r>
        <w:t>.</w:t>
      </w:r>
      <w:r w:rsidR="00451053">
        <w:t xml:space="preserve"> This correction is not part of the cipher itself, but a rule of thumb associated with the manual operation.</w:t>
      </w:r>
      <w:r>
        <w:t xml:space="preserve"> If that fails to work, it is advised to repeat from the beginning while double checking count</w:t>
      </w:r>
      <w:r w:rsidR="00E867E7">
        <w:t xml:space="preserve"> or looking to use a different initial state (as that might be keyed but allow previous correct letters, such as swapping I’s and J’s positions).</w:t>
      </w:r>
    </w:p>
    <w:p w14:paraId="5F78990C" w14:textId="00C98B66" w:rsidR="00E867E7" w:rsidRDefault="00DA6330" w:rsidP="00C87A62">
      <w:pPr>
        <w:jc w:val="left"/>
      </w:pPr>
      <w:r>
        <w:rPr>
          <w:noProof/>
        </w:rPr>
        <mc:AlternateContent>
          <mc:Choice Requires="wps">
            <w:drawing>
              <wp:anchor distT="0" distB="0" distL="114300" distR="114300" simplePos="0" relativeHeight="251669504" behindDoc="0" locked="0" layoutInCell="1" allowOverlap="1" wp14:anchorId="4B775DE2" wp14:editId="27008261">
                <wp:simplePos x="0" y="0"/>
                <wp:positionH relativeFrom="column">
                  <wp:posOffset>1376680</wp:posOffset>
                </wp:positionH>
                <wp:positionV relativeFrom="paragraph">
                  <wp:posOffset>1001694</wp:posOffset>
                </wp:positionV>
                <wp:extent cx="1443209" cy="732621"/>
                <wp:effectExtent l="0" t="0" r="0" b="0"/>
                <wp:wrapNone/>
                <wp:docPr id="384378210" name="Rectangle 8"/>
                <wp:cNvGraphicFramePr/>
                <a:graphic xmlns:a="http://schemas.openxmlformats.org/drawingml/2006/main">
                  <a:graphicData uri="http://schemas.microsoft.com/office/word/2010/wordprocessingShape">
                    <wps:wsp>
                      <wps:cNvSpPr/>
                      <wps:spPr>
                        <a:xfrm>
                          <a:off x="0" y="0"/>
                          <a:ext cx="1443209" cy="73262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B19D33C" w14:textId="7EE298BD" w:rsidR="00E867E7" w:rsidRDefault="00E867E7" w:rsidP="00E867E7">
                            <w:pPr>
                              <w:spacing w:after="0"/>
                              <w:rPr>
                                <w:b/>
                                <w:bCs/>
                                <w:color w:val="EE0000"/>
                              </w:rPr>
                            </w:pPr>
                            <w:r>
                              <w:rPr>
                                <w:b/>
                                <w:bCs/>
                                <w:color w:val="EE0000"/>
                              </w:rPr>
                              <w:t xml:space="preserve">       2         3 </w:t>
                            </w:r>
                          </w:p>
                          <w:p w14:paraId="000FE7D9" w14:textId="08A2BD8B" w:rsidR="00E867E7" w:rsidRPr="00E867E7" w:rsidRDefault="00E867E7" w:rsidP="00E867E7">
                            <w:pPr>
                              <w:spacing w:after="0"/>
                              <w:rPr>
                                <w:b/>
                                <w:bCs/>
                                <w:color w:val="EE0000"/>
                              </w:rPr>
                            </w:pPr>
                            <w:r>
                              <w:rPr>
                                <w:b/>
                                <w:bCs/>
                                <w:color w:val="EE0000"/>
                              </w:rPr>
                              <w:t>1                               4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775DE2" id="Rectangle 8" o:spid="_x0000_s1026" style="position:absolute;margin-left:108.4pt;margin-top:78.85pt;width:113.65pt;height:57.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" filled="f" stroked="f" strokeweight="1pt">
                <v:textbox>
                  <w:txbxContent>
                    <w:p w14:paraId="7B19D33C" w14:textId="7EE298BD" w:rsidR="00E867E7" w:rsidRDefault="00E867E7" w:rsidP="00E867E7">
                      <w:pPr>
                        <w:spacing w:after="0"/>
                        <w:rPr>
                          <w:b/>
                          <w:bCs/>
                          <w:color w:val="EE0000"/>
                        </w:rPr>
                      </w:pPr>
                      <w:r>
                        <w:rPr>
                          <w:b/>
                          <w:bCs/>
                          <w:color w:val="EE0000"/>
                        </w:rPr>
                        <w:t xml:space="preserve">       2         3 </w:t>
                      </w:r>
                    </w:p>
                    <w:p w14:paraId="000FE7D9" w14:textId="08A2BD8B" w:rsidR="00E867E7" w:rsidRPr="00E867E7" w:rsidRDefault="00E867E7" w:rsidP="00E867E7">
                      <w:pPr>
                        <w:spacing w:after="0"/>
                        <w:rPr>
                          <w:b/>
                          <w:bCs/>
                          <w:color w:val="EE0000"/>
                        </w:rPr>
                      </w:pPr>
                      <w:r>
                        <w:rPr>
                          <w:b/>
                          <w:bCs/>
                          <w:color w:val="EE0000"/>
                        </w:rPr>
                        <w:t>1                               4</w:t>
                      </w:r>
                    </w:p>
                  </w:txbxContent>
                </v:textbox>
              </v:rect>
            </w:pict>
          </mc:Fallback>
        </mc:AlternateContent>
      </w:r>
      <w:r w:rsidR="00E867E7">
        <w:t xml:space="preserve">Again, to recontextualise what I have just stated, I will now attempt to decrypt the </w:t>
      </w:r>
      <w:r w:rsidR="000E7DCF">
        <w:t>cipher</w:t>
      </w:r>
      <w:r w:rsidR="00E867E7">
        <w:t>text “ETD” using this method:</w:t>
      </w:r>
    </w:p>
    <w:p w14:paraId="3808E866" w14:textId="0C1F2860" w:rsidR="00E867E7" w:rsidRDefault="00E867E7" w:rsidP="00C87A62">
      <w:pPr>
        <w:jc w:val="left"/>
      </w:pPr>
      <w:r>
        <w:rPr>
          <w:noProof/>
        </w:rPr>
        <w:drawing>
          <wp:anchor distT="0" distB="0" distL="114300" distR="114300" simplePos="0" relativeHeight="251668480" behindDoc="0" locked="0" layoutInCell="1" allowOverlap="1" wp14:anchorId="6866C8D8" wp14:editId="59968AF2">
            <wp:simplePos x="0" y="0"/>
            <wp:positionH relativeFrom="column">
              <wp:posOffset>251</wp:posOffset>
            </wp:positionH>
            <wp:positionV relativeFrom="paragraph">
              <wp:posOffset>113538</wp:posOffset>
            </wp:positionV>
            <wp:extent cx="3038907" cy="1339516"/>
            <wp:effectExtent l="0" t="0" r="0" b="0"/>
            <wp:wrapSquare wrapText="bothSides"/>
            <wp:docPr id="1508173870" name="Picture 2" descr="A group of white paper with red letter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93070" name="Picture 2" descr="A group of white paper with red letters on i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38907" cy="1339516"/>
                    </a:xfrm>
                    <a:prstGeom prst="rect">
                      <a:avLst/>
                    </a:prstGeom>
                  </pic:spPr>
                </pic:pic>
              </a:graphicData>
            </a:graphic>
            <wp14:sizeRelH relativeFrom="page">
              <wp14:pctWidth>0</wp14:pctWidth>
            </wp14:sizeRelH>
            <wp14:sizeRelV relativeFrom="page">
              <wp14:pctHeight>0</wp14:pctHeight>
            </wp14:sizeRelV>
          </wp:anchor>
        </w:drawing>
      </w:r>
    </w:p>
    <w:p w14:paraId="6E056174" w14:textId="701241D9" w:rsidR="00E867E7" w:rsidRDefault="00E867E7" w:rsidP="00C87A62">
      <w:pPr>
        <w:jc w:val="left"/>
      </w:pPr>
      <w:r>
        <w:t xml:space="preserve">Now starting with the standard A-Z initial </w:t>
      </w:r>
      <w:r w:rsidR="00FE2565">
        <w:t>deck order</w:t>
      </w:r>
      <w:r>
        <w:t xml:space="preserve">, I counted the number of cards I placed </w:t>
      </w:r>
      <w:r w:rsidR="008B180F">
        <w:t xml:space="preserve">onto the table </w:t>
      </w:r>
      <w:r>
        <w:t>until I saw the first letter E. This was 4 which is the value of the letter D.</w:t>
      </w:r>
    </w:p>
    <w:p w14:paraId="5E87EF93" w14:textId="2F72D994" w:rsidR="00E867E7" w:rsidRDefault="00E867E7" w:rsidP="00C87A62">
      <w:pPr>
        <w:jc w:val="left"/>
      </w:pPr>
      <w:r>
        <w:rPr>
          <w:noProof/>
        </w:rPr>
        <w:drawing>
          <wp:anchor distT="0" distB="0" distL="114300" distR="114300" simplePos="0" relativeHeight="251671552" behindDoc="0" locked="0" layoutInCell="1" allowOverlap="1" wp14:anchorId="778498FB" wp14:editId="7F5D393B">
            <wp:simplePos x="0" y="0"/>
            <wp:positionH relativeFrom="column">
              <wp:posOffset>2918460</wp:posOffset>
            </wp:positionH>
            <wp:positionV relativeFrom="paragraph">
              <wp:posOffset>296545</wp:posOffset>
            </wp:positionV>
            <wp:extent cx="2781935" cy="1069340"/>
            <wp:effectExtent l="0" t="0" r="0" b="0"/>
            <wp:wrapSquare wrapText="bothSides"/>
            <wp:docPr id="2001418292" name="Picture 6" descr="A stack of white cards with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34763" name="Picture 6" descr="A stack of white cards with red lette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1935" cy="1069340"/>
                    </a:xfrm>
                    <a:prstGeom prst="rect">
                      <a:avLst/>
                    </a:prstGeom>
                  </pic:spPr>
                </pic:pic>
              </a:graphicData>
            </a:graphic>
            <wp14:sizeRelH relativeFrom="page">
              <wp14:pctWidth>0</wp14:pctWidth>
            </wp14:sizeRelH>
            <wp14:sizeRelV relativeFrom="page">
              <wp14:pctHeight>0</wp14:pctHeight>
            </wp14:sizeRelV>
          </wp:anchor>
        </w:drawing>
      </w:r>
    </w:p>
    <w:p w14:paraId="50083916" w14:textId="046E2818" w:rsidR="005D3AE5" w:rsidRDefault="005D3AE5" w:rsidP="00C87A62">
      <w:pPr>
        <w:spacing w:after="0"/>
        <w:jc w:val="left"/>
      </w:pPr>
    </w:p>
    <w:p w14:paraId="475694ED" w14:textId="006CF024" w:rsidR="005D3AE5" w:rsidRDefault="00451053" w:rsidP="00C87A62">
      <w:pPr>
        <w:spacing w:after="0"/>
        <w:jc w:val="left"/>
      </w:pPr>
      <w:r>
        <w:rPr>
          <w:noProof/>
        </w:rPr>
        <mc:AlternateContent>
          <mc:Choice Requires="wps">
            <w:drawing>
              <wp:anchor distT="0" distB="0" distL="114300" distR="114300" simplePos="0" relativeHeight="251675648" behindDoc="0" locked="0" layoutInCell="1" allowOverlap="1" wp14:anchorId="6D7C3E7E" wp14:editId="1C0F0BEB">
                <wp:simplePos x="0" y="0"/>
                <wp:positionH relativeFrom="column">
                  <wp:posOffset>4013835</wp:posOffset>
                </wp:positionH>
                <wp:positionV relativeFrom="page">
                  <wp:posOffset>6515117</wp:posOffset>
                </wp:positionV>
                <wp:extent cx="1442720" cy="732155"/>
                <wp:effectExtent l="0" t="0" r="0" b="0"/>
                <wp:wrapNone/>
                <wp:docPr id="1829438351" name="Rectangle 8"/>
                <wp:cNvGraphicFramePr/>
                <a:graphic xmlns:a="http://schemas.openxmlformats.org/drawingml/2006/main">
                  <a:graphicData uri="http://schemas.microsoft.com/office/word/2010/wordprocessingShape">
                    <wps:wsp>
                      <wps:cNvSpPr/>
                      <wps:spPr>
                        <a:xfrm>
                          <a:off x="0" y="0"/>
                          <a:ext cx="1442720" cy="73215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B4195F5" w14:textId="29415E05" w:rsidR="005D3AE5" w:rsidRDefault="005D3AE5" w:rsidP="005D3AE5">
                            <w:pPr>
                              <w:spacing w:after="0" w:line="240" w:lineRule="auto"/>
                              <w:rPr>
                                <w:b/>
                                <w:bCs/>
                                <w:color w:val="EE0000"/>
                              </w:rPr>
                            </w:pPr>
                            <w:r>
                              <w:rPr>
                                <w:b/>
                                <w:bCs/>
                                <w:color w:val="EE0000"/>
                              </w:rPr>
                              <w:t xml:space="preserve">       12   13  </w:t>
                            </w:r>
                          </w:p>
                          <w:p w14:paraId="3E22A3AF" w14:textId="39CE9DD1" w:rsidR="005D3AE5" w:rsidRPr="00E867E7" w:rsidRDefault="005D3AE5" w:rsidP="005D3AE5">
                            <w:pPr>
                              <w:spacing w:after="0" w:line="240" w:lineRule="auto"/>
                              <w:rPr>
                                <w:b/>
                                <w:bCs/>
                                <w:color w:val="EE0000"/>
                              </w:rPr>
                            </w:pPr>
                            <w:r>
                              <w:rPr>
                                <w:b/>
                                <w:bCs/>
                                <w:color w:val="EE0000"/>
                              </w:rPr>
                              <w:t>11                   14 15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7C3E7E" id="_x0000_s1027" style="position:absolute;margin-left:316.05pt;margin-top:513pt;width:113.6pt;height:57.65pt;z-index:25167564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" filled="f" stroked="f" strokeweight="1pt">
                <v:textbox>
                  <w:txbxContent>
                    <w:p w14:paraId="1B4195F5" w14:textId="29415E05" w:rsidR="005D3AE5" w:rsidRDefault="005D3AE5" w:rsidP="005D3AE5">
                      <w:pPr>
                        <w:spacing w:after="0" w:line="240" w:lineRule="auto"/>
                        <w:rPr>
                          <w:b/>
                          <w:bCs/>
                          <w:color w:val="EE0000"/>
                        </w:rPr>
                      </w:pPr>
                      <w:r>
                        <w:rPr>
                          <w:b/>
                          <w:bCs/>
                          <w:color w:val="EE0000"/>
                        </w:rPr>
                        <w:t xml:space="preserve">       12   13  </w:t>
                      </w:r>
                    </w:p>
                    <w:p w14:paraId="3E22A3AF" w14:textId="39CE9DD1" w:rsidR="005D3AE5" w:rsidRPr="00E867E7" w:rsidRDefault="005D3AE5" w:rsidP="005D3AE5">
                      <w:pPr>
                        <w:spacing w:after="0" w:line="240" w:lineRule="auto"/>
                        <w:rPr>
                          <w:b/>
                          <w:bCs/>
                          <w:color w:val="EE0000"/>
                        </w:rPr>
                      </w:pPr>
                      <w:r>
                        <w:rPr>
                          <w:b/>
                          <w:bCs/>
                          <w:color w:val="EE0000"/>
                        </w:rPr>
                        <w:t>11                   14 15</w:t>
                      </w:r>
                    </w:p>
                  </w:txbxContent>
                </v:textbox>
                <w10:wrap anchory="page"/>
              </v:rect>
            </w:pict>
          </mc:Fallback>
        </mc:AlternateContent>
      </w:r>
    </w:p>
    <w:p w14:paraId="67D23A91" w14:textId="2670CD52" w:rsidR="00E867E7" w:rsidRDefault="00451053" w:rsidP="00C87A62">
      <w:pPr>
        <w:jc w:val="left"/>
      </w:pPr>
      <w:r>
        <w:rPr>
          <w:noProof/>
        </w:rPr>
        <mc:AlternateContent>
          <mc:Choice Requires="wps">
            <w:drawing>
              <wp:anchor distT="0" distB="0" distL="114300" distR="114300" simplePos="0" relativeHeight="251677696" behindDoc="0" locked="0" layoutInCell="1" allowOverlap="1" wp14:anchorId="7860FC4E" wp14:editId="764BFC99">
                <wp:simplePos x="0" y="0"/>
                <wp:positionH relativeFrom="column">
                  <wp:posOffset>3918585</wp:posOffset>
                </wp:positionH>
                <wp:positionV relativeFrom="page">
                  <wp:posOffset>7797800</wp:posOffset>
                </wp:positionV>
                <wp:extent cx="1442720" cy="732155"/>
                <wp:effectExtent l="0" t="0" r="0" b="0"/>
                <wp:wrapNone/>
                <wp:docPr id="2038713772" name="Rectangle 8"/>
                <wp:cNvGraphicFramePr/>
                <a:graphic xmlns:a="http://schemas.openxmlformats.org/drawingml/2006/main">
                  <a:graphicData uri="http://schemas.microsoft.com/office/word/2010/wordprocessingShape">
                    <wps:wsp>
                      <wps:cNvSpPr/>
                      <wps:spPr>
                        <a:xfrm>
                          <a:off x="0" y="0"/>
                          <a:ext cx="1442720" cy="73215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11124A5" w14:textId="77777777" w:rsidR="00DA6330" w:rsidRDefault="005D3AE5" w:rsidP="00DA6330">
                            <w:pPr>
                              <w:spacing w:after="0" w:line="240" w:lineRule="auto"/>
                              <w:rPr>
                                <w:b/>
                                <w:bCs/>
                                <w:color w:val="EE0000"/>
                              </w:rPr>
                            </w:pPr>
                            <w:r>
                              <w:rPr>
                                <w:b/>
                                <w:bCs/>
                                <w:color w:val="EE0000"/>
                              </w:rPr>
                              <w:t xml:space="preserve">4        </w:t>
                            </w:r>
                          </w:p>
                          <w:p w14:paraId="75C50C1E" w14:textId="228DC6E8" w:rsidR="005D3AE5" w:rsidRPr="00E867E7" w:rsidRDefault="00DA6330" w:rsidP="00DA6330">
                            <w:pPr>
                              <w:spacing w:after="0" w:line="240" w:lineRule="auto"/>
                              <w:rPr>
                                <w:b/>
                                <w:bCs/>
                                <w:color w:val="EE0000"/>
                              </w:rPr>
                            </w:pPr>
                            <w:r>
                              <w:rPr>
                                <w:b/>
                                <w:bCs/>
                                <w:color w:val="EE0000"/>
                              </w:rPr>
                              <w:t xml:space="preserve">          </w:t>
                            </w:r>
                            <w:r w:rsidR="005D3AE5">
                              <w:rPr>
                                <w:b/>
                                <w:bCs/>
                                <w:color w:val="EE0000"/>
                              </w:rPr>
                              <w:t>5        6         7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60FC4E" id="_x0000_s1028" style="position:absolute;margin-left:308.55pt;margin-top:614pt;width:113.6pt;height:57.65pt;z-index:25167769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" filled="f" stroked="f" strokeweight="1pt">
                <v:textbox>
                  <w:txbxContent>
                    <w:p w14:paraId="611124A5" w14:textId="77777777" w:rsidR="00DA6330" w:rsidRDefault="005D3AE5" w:rsidP="00DA6330">
                      <w:pPr>
                        <w:spacing w:after="0" w:line="240" w:lineRule="auto"/>
                        <w:rPr>
                          <w:b/>
                          <w:bCs/>
                          <w:color w:val="EE0000"/>
                        </w:rPr>
                      </w:pPr>
                      <w:r>
                        <w:rPr>
                          <w:b/>
                          <w:bCs/>
                          <w:color w:val="EE0000"/>
                        </w:rPr>
                        <w:t xml:space="preserve">4        </w:t>
                      </w:r>
                    </w:p>
                    <w:p w14:paraId="75C50C1E" w14:textId="228DC6E8" w:rsidR="005D3AE5" w:rsidRPr="00E867E7" w:rsidRDefault="00DA6330" w:rsidP="00DA6330">
                      <w:pPr>
                        <w:spacing w:after="0" w:line="240" w:lineRule="auto"/>
                        <w:rPr>
                          <w:b/>
                          <w:bCs/>
                          <w:color w:val="EE0000"/>
                        </w:rPr>
                      </w:pPr>
                      <w:r>
                        <w:rPr>
                          <w:b/>
                          <w:bCs/>
                          <w:color w:val="EE0000"/>
                        </w:rPr>
                        <w:t xml:space="preserve">          </w:t>
                      </w:r>
                      <w:r w:rsidR="005D3AE5">
                        <w:rPr>
                          <w:b/>
                          <w:bCs/>
                          <w:color w:val="EE0000"/>
                        </w:rPr>
                        <w:t>5        6         7</w:t>
                      </w:r>
                    </w:p>
                  </w:txbxContent>
                </v:textbox>
                <w10:wrap anchory="page"/>
              </v:rect>
            </w:pict>
          </mc:Fallback>
        </mc:AlternateContent>
      </w:r>
      <w:r>
        <w:rPr>
          <w:noProof/>
        </w:rPr>
        <w:drawing>
          <wp:anchor distT="0" distB="0" distL="114300" distR="114300" simplePos="0" relativeHeight="251673600" behindDoc="0" locked="0" layoutInCell="1" allowOverlap="1" wp14:anchorId="78C5D5EE" wp14:editId="069FF83A">
            <wp:simplePos x="0" y="0"/>
            <wp:positionH relativeFrom="column">
              <wp:posOffset>2918460</wp:posOffset>
            </wp:positionH>
            <wp:positionV relativeFrom="page">
              <wp:posOffset>7341802</wp:posOffset>
            </wp:positionV>
            <wp:extent cx="2781935" cy="1282700"/>
            <wp:effectExtent l="0" t="0" r="0" b="0"/>
            <wp:wrapSquare wrapText="bothSides"/>
            <wp:docPr id="1994710876" name="Picture 7" descr="A stack of white paper with red x and y on a green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76734" name="Picture 7" descr="A stack of white paper with red x and y on a green surfac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1935" cy="1282700"/>
                    </a:xfrm>
                    <a:prstGeom prst="rect">
                      <a:avLst/>
                    </a:prstGeom>
                  </pic:spPr>
                </pic:pic>
              </a:graphicData>
            </a:graphic>
            <wp14:sizeRelH relativeFrom="page">
              <wp14:pctWidth>0</wp14:pctWidth>
            </wp14:sizeRelH>
            <wp14:sizeRelV relativeFrom="page">
              <wp14:pctHeight>0</wp14:pctHeight>
            </wp14:sizeRelV>
          </wp:anchor>
        </w:drawing>
      </w:r>
      <w:r w:rsidR="005D3AE5">
        <w:t xml:space="preserve">As for the other letters, the same process applies, making sure to count the number of cards placed down and not looking for the letter featuring on the card placed at the top of the </w:t>
      </w:r>
      <w:r w:rsidR="00FE2565">
        <w:t>pile</w:t>
      </w:r>
      <w:r w:rsidR="005D3AE5">
        <w:t xml:space="preserve"> on the table. In the case presented, it took 15 cards to get down to the letter T and 7 cards to get to the letter D, therefore the plaintext has the values 4 15 7, which decrypts back into DOG.</w:t>
      </w:r>
    </w:p>
    <w:p w14:paraId="6A975B26" w14:textId="77777777" w:rsidR="00FA0140" w:rsidRDefault="00FA0140" w:rsidP="00C87A62">
      <w:pPr>
        <w:jc w:val="left"/>
      </w:pPr>
    </w:p>
    <w:p w14:paraId="0D0C654F" w14:textId="77777777" w:rsidR="00FA0140" w:rsidRDefault="00FA0140" w:rsidP="00C87A62">
      <w:pPr>
        <w:jc w:val="left"/>
        <w:rPr>
          <w:color w:val="000000" w:themeColor="text1"/>
          <w:sz w:val="40"/>
          <w:szCs w:val="40"/>
        </w:rPr>
      </w:pPr>
      <w:r>
        <w:rPr>
          <w:color w:val="000000" w:themeColor="text1"/>
          <w:sz w:val="40"/>
          <w:szCs w:val="40"/>
        </w:rPr>
        <w:br w:type="page"/>
      </w:r>
    </w:p>
    <w:p w14:paraId="08C27880" w14:textId="33E5B36E" w:rsidR="00FA0140" w:rsidRDefault="00FA0140" w:rsidP="00C87A62">
      <w:pPr>
        <w:jc w:val="left"/>
        <w:rPr>
          <w:color w:val="000000" w:themeColor="text1"/>
          <w:sz w:val="40"/>
          <w:szCs w:val="40"/>
        </w:rPr>
      </w:pPr>
      <w:r>
        <w:rPr>
          <w:color w:val="000000" w:themeColor="text1"/>
          <w:sz w:val="40"/>
          <w:szCs w:val="40"/>
        </w:rPr>
        <w:lastRenderedPageBreak/>
        <w:t>Larger Samples and Timed Decryption</w:t>
      </w:r>
    </w:p>
    <w:p w14:paraId="2DECB8EF" w14:textId="21B54757" w:rsidR="00FA0140" w:rsidRDefault="00FA0140" w:rsidP="00C87A62">
      <w:pPr>
        <w:jc w:val="left"/>
      </w:pPr>
      <w:r>
        <w:t xml:space="preserve">These next sections </w:t>
      </w:r>
      <w:r w:rsidR="00836585">
        <w:t>provide evidence using</w:t>
      </w:r>
      <w:r>
        <w:t xml:space="preserve"> larger samples and exacting an experiment on how long it takes to decode one character and the whole text for my peer</w:t>
      </w:r>
      <w:r w:rsidR="00AA7339">
        <w:t>s</w:t>
      </w:r>
      <w:r>
        <w:t xml:space="preserve"> using the previous sections of the text. I will use the standard initial state and will tell my peer</w:t>
      </w:r>
      <w:r w:rsidR="00AA7339">
        <w:t>s</w:t>
      </w:r>
      <w:r>
        <w:t xml:space="preserve"> I have done so, but I will not provide them with the cards I have made in order to see their choice of decryption.</w:t>
      </w:r>
      <w:r>
        <w:br/>
      </w:r>
      <w:r>
        <w:br/>
        <w:t>Before encoding the text, I will attempt to write python code that executes the Cascade cipher on given plaintext</w:t>
      </w:r>
      <w:r w:rsidR="0016762E">
        <w:t xml:space="preserve">. This should be easily </w:t>
      </w:r>
      <w:r w:rsidR="00FE2565">
        <w:t>reversi</w:t>
      </w:r>
      <w:r w:rsidR="0016762E">
        <w:t>ble to then write the Decrypt code.</w:t>
      </w:r>
    </w:p>
    <w:p w14:paraId="55AB2CDC" w14:textId="77777777" w:rsidR="001F198C" w:rsidRDefault="001F198C" w:rsidP="00C87A62">
      <w:pPr>
        <w:jc w:val="left"/>
      </w:pPr>
      <w:r>
        <w:rPr>
          <w:noProof/>
        </w:rPr>
        <w:drawing>
          <wp:anchor distT="0" distB="0" distL="114300" distR="114300" simplePos="0" relativeHeight="251678720" behindDoc="0" locked="0" layoutInCell="1" allowOverlap="1" wp14:anchorId="0D269CFE" wp14:editId="34888D95">
            <wp:simplePos x="0" y="0"/>
            <wp:positionH relativeFrom="column">
              <wp:posOffset>0</wp:posOffset>
            </wp:positionH>
            <wp:positionV relativeFrom="paragraph">
              <wp:posOffset>-1905</wp:posOffset>
            </wp:positionV>
            <wp:extent cx="3340100" cy="3195320"/>
            <wp:effectExtent l="0" t="0" r="0" b="5080"/>
            <wp:wrapSquare wrapText="bothSides"/>
            <wp:docPr id="1095437643" name="Picture 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37643" name="Picture 9" descr="A screenshot of a computer cod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40100" cy="3195320"/>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51553640" w14:textId="5E137621" w:rsidR="00EE1C4E" w:rsidRDefault="001F198C" w:rsidP="00C87A62">
      <w:pPr>
        <w:jc w:val="left"/>
      </w:pPr>
      <w:r>
        <w:t xml:space="preserve"> </w:t>
      </w:r>
    </w:p>
    <w:p w14:paraId="190059F7" w14:textId="0533EA02" w:rsidR="001F198C" w:rsidRDefault="001F198C" w:rsidP="00C87A62">
      <w:pPr>
        <w:jc w:val="left"/>
      </w:pPr>
      <w:r>
        <w:t>To check the code I wrote worked correctly, I encrypted the text “</w:t>
      </w:r>
      <w:r w:rsidR="00EE1C4E">
        <w:t xml:space="preserve">THISISATESTOFTHEENCRYPTCODE” </w:t>
      </w:r>
      <w:r>
        <w:t>Using both the manual method</w:t>
      </w:r>
      <w:r w:rsidR="00066E99">
        <w:t xml:space="preserve">, </w:t>
      </w:r>
      <w:r>
        <w:t>which I repeated to avoid potential human errors</w:t>
      </w:r>
      <w:r w:rsidR="00066E99">
        <w:t>,</w:t>
      </w:r>
      <w:r>
        <w:t xml:space="preserve"> and this python code. I am pleased to say this works as both resulted in the ciphertext</w:t>
      </w:r>
      <w:r w:rsidR="00EE1C4E">
        <w:t>:</w:t>
      </w:r>
      <w:r>
        <w:t xml:space="preserve"> “URILURQYRPBLWXSDIYRQRVGTKXH”, and in such a way I can reverse the method later to decrypt.</w:t>
      </w:r>
    </w:p>
    <w:p w14:paraId="2DE35B68" w14:textId="77777777" w:rsidR="001F198C" w:rsidRDefault="001F198C" w:rsidP="00C87A62">
      <w:pPr>
        <w:jc w:val="left"/>
      </w:pPr>
    </w:p>
    <w:p w14:paraId="6F491D9C" w14:textId="77777777" w:rsidR="001F198C" w:rsidRDefault="001F198C" w:rsidP="00C87A62">
      <w:pPr>
        <w:jc w:val="left"/>
      </w:pPr>
    </w:p>
    <w:p w14:paraId="54A68BE6" w14:textId="409D9072" w:rsidR="00350ADB" w:rsidRDefault="00EE1C4E" w:rsidP="00C87A62">
      <w:pPr>
        <w:jc w:val="left"/>
      </w:pPr>
      <w:r>
        <w:t>With the code confirmed to provide correct encryption, I will now input the plaintext</w:t>
      </w:r>
      <w:r w:rsidR="00713FB0">
        <w:t>:</w:t>
      </w:r>
      <w:r>
        <w:t xml:space="preserve"> “THIS/IS/A/SECRET/MESSAGE” (without the dashes) due to the fact it is 20 characters long. While my peer</w:t>
      </w:r>
      <w:r w:rsidR="00AA7339">
        <w:t xml:space="preserve">s </w:t>
      </w:r>
      <w:r>
        <w:t xml:space="preserve">read the </w:t>
      </w:r>
      <w:r w:rsidR="00713FB0">
        <w:t>previous pages of this spec, they may realise the first letter of ciphertext is +1 the value in the plaintext, so when taking measurements of the mean time to decrypt one character I will be omitting the first one regardless of if they make the connectio</w:t>
      </w:r>
      <w:r w:rsidR="00350ADB">
        <w:t>n</w:t>
      </w:r>
      <w:r w:rsidR="00713FB0">
        <w:t xml:space="preserve">. Using the code, I </w:t>
      </w:r>
      <w:r w:rsidR="00350ADB">
        <w:t>produced</w:t>
      </w:r>
      <w:r w:rsidR="00713FB0">
        <w:t xml:space="preserve"> the ciphertext:</w:t>
      </w:r>
      <w:r w:rsidR="00350ADB">
        <w:t xml:space="preserve"> </w:t>
      </w:r>
      <w:r w:rsidR="00713FB0">
        <w:t>“</w:t>
      </w:r>
      <w:r w:rsidR="00713FB0" w:rsidRPr="00713FB0">
        <w:t>URILURQZUSVTSHMZRUGB</w:t>
      </w:r>
      <w:r w:rsidR="00713FB0">
        <w:t>.”</w:t>
      </w:r>
      <w:r w:rsidR="00350ADB">
        <w:t xml:space="preserve"> </w:t>
      </w:r>
    </w:p>
    <w:p w14:paraId="737F8783" w14:textId="6A7059A6" w:rsidR="00350ADB" w:rsidRDefault="00350ADB" w:rsidP="00350ADB">
      <w:pPr>
        <w:jc w:val="left"/>
      </w:pPr>
      <w:r>
        <w:t>Also, with the fact that each letter only ever shifts the series by a set amount, the ciphertext can produce isomorphs where repeating words or phrases produce similar letters within the ciphertext</w:t>
      </w:r>
      <w:r w:rsidR="00F6550D">
        <w:t xml:space="preserve"> phrases</w:t>
      </w:r>
      <w:r>
        <w:t>. For example, the encoded phrase “</w:t>
      </w:r>
      <w:r w:rsidRPr="00350ADB">
        <w:t>INCREDIBLE WORK ONCE INCREDIBLE WORK TWICE INCREDIBLE WORK</w:t>
      </w:r>
      <w:r>
        <w:t>” produces the ciphertext “</w:t>
      </w:r>
      <w:r w:rsidRPr="00350ADB">
        <w:t>JXINZPBDXV ZNFJ ICRM DTEYRGLJTV RYOD TAHLN IYTVLDROYF LVJI</w:t>
      </w:r>
      <w:r>
        <w:t xml:space="preserve">.” </w:t>
      </w:r>
      <w:r w:rsidR="00F6550D">
        <w:t>Where you can notice the pattern:</w:t>
      </w:r>
    </w:p>
    <w:p w14:paraId="65F5F24A" w14:textId="275CF180" w:rsidR="00F6550D" w:rsidRDefault="00F6550D" w:rsidP="00F6550D">
      <w:pPr>
        <w:spacing w:after="0"/>
        <w:jc w:val="left"/>
      </w:pPr>
      <w:r>
        <w:t>Encryptions of the plaintext “INCREDIBLE WORK” are isomorphic, the top line annotates repeated ciphertext letters.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7"/>
      </w:tblGrid>
      <w:tr w:rsidR="00350ADB" w14:paraId="4D56D53A" w14:textId="77777777" w:rsidTr="00F6550D">
        <w:tc>
          <w:tcPr>
            <w:tcW w:w="9017" w:type="dxa"/>
          </w:tcPr>
          <w:p w14:paraId="3928196A" w14:textId="77777777" w:rsidR="00F6550D" w:rsidRDefault="00F6550D" w:rsidP="00F6550D">
            <w:pPr>
              <w:jc w:val="left"/>
              <w:rPr>
                <w:rFonts w:ascii="Source Code Pro" w:hAnsi="Source Code Pro"/>
                <w:sz w:val="21"/>
                <w:szCs w:val="21"/>
              </w:rPr>
            </w:pPr>
            <w:r>
              <w:rPr>
                <w:rFonts w:ascii="Source Code Pro" w:hAnsi="Source Code Pro"/>
                <w:sz w:val="21"/>
                <w:szCs w:val="21"/>
              </w:rPr>
              <w:t xml:space="preserve">ab·cd···b· dc·a </w:t>
            </w:r>
          </w:p>
          <w:p w14:paraId="7D297EBB" w14:textId="77777777" w:rsidR="00F6550D" w:rsidRDefault="00F6550D" w:rsidP="00F6550D">
            <w:pPr>
              <w:jc w:val="left"/>
              <w:rPr>
                <w:rFonts w:ascii="Source Code Pro" w:hAnsi="Source Code Pro"/>
                <w:sz w:val="21"/>
                <w:szCs w:val="21"/>
              </w:rPr>
            </w:pPr>
            <w:r>
              <w:rPr>
                <w:rFonts w:ascii="Source Code Pro" w:hAnsi="Source Code Pro"/>
                <w:sz w:val="21"/>
                <w:szCs w:val="21"/>
              </w:rPr>
              <w:t xml:space="preserve">JXINZPBDXV ZNFJ </w:t>
            </w:r>
          </w:p>
          <w:p w14:paraId="7849B7E7" w14:textId="73722605" w:rsidR="00F6550D" w:rsidRDefault="00F6550D" w:rsidP="00F6550D">
            <w:pPr>
              <w:jc w:val="left"/>
              <w:rPr>
                <w:rFonts w:ascii="Source Code Pro" w:hAnsi="Source Code Pro"/>
                <w:sz w:val="21"/>
                <w:szCs w:val="21"/>
              </w:rPr>
            </w:pPr>
            <w:r>
              <w:rPr>
                <w:rFonts w:ascii="Source Code Pro" w:hAnsi="Source Code Pro"/>
                <w:sz w:val="21"/>
                <w:szCs w:val="21"/>
              </w:rPr>
              <w:t xml:space="preserve">DTEYRGLJTV RYOD </w:t>
            </w:r>
          </w:p>
          <w:p w14:paraId="2E2B4730" w14:textId="11A81566" w:rsidR="00350ADB" w:rsidRDefault="00F6550D" w:rsidP="00F6550D">
            <w:pPr>
              <w:jc w:val="left"/>
            </w:pPr>
            <w:r>
              <w:rPr>
                <w:rFonts w:ascii="Source Code Pro" w:hAnsi="Source Code Pro"/>
                <w:sz w:val="21"/>
                <w:szCs w:val="21"/>
              </w:rPr>
              <w:t>IYTVLDROYF LVJI</w:t>
            </w:r>
          </w:p>
        </w:tc>
      </w:tr>
    </w:tbl>
    <w:p w14:paraId="10CFB7F0" w14:textId="33A99591" w:rsidR="00656D5D" w:rsidRDefault="00656D5D" w:rsidP="00C87A62">
      <w:pPr>
        <w:jc w:val="left"/>
      </w:pPr>
    </w:p>
    <w:tbl>
      <w:tblPr>
        <w:tblStyle w:val="TableGrid"/>
        <w:tblW w:w="0" w:type="auto"/>
        <w:tblLook w:val="04A0" w:firstRow="1" w:lastRow="0" w:firstColumn="1" w:lastColumn="0" w:noHBand="0" w:noVBand="1"/>
      </w:tblPr>
      <w:tblGrid>
        <w:gridCol w:w="4508"/>
        <w:gridCol w:w="4509"/>
      </w:tblGrid>
      <w:tr w:rsidR="00656D5D" w14:paraId="5EDCDB2B" w14:textId="77777777" w:rsidTr="00B46817">
        <w:tc>
          <w:tcPr>
            <w:tcW w:w="4508" w:type="dxa"/>
            <w:tcBorders>
              <w:top w:val="nil"/>
              <w:left w:val="nil"/>
              <w:bottom w:val="nil"/>
              <w:right w:val="nil"/>
            </w:tcBorders>
          </w:tcPr>
          <w:p w14:paraId="38F666D9" w14:textId="77777777" w:rsidR="00656D5D" w:rsidRDefault="00656D5D" w:rsidP="00C87A62">
            <w:pPr>
              <w:jc w:val="left"/>
            </w:pPr>
            <w:r>
              <w:lastRenderedPageBreak/>
              <w:t>Sebastian M ended up using a physical method, and using scrap pieces of paper, resulted in these times.</w:t>
            </w:r>
          </w:p>
          <w:p w14:paraId="72799E3E" w14:textId="77777777" w:rsidR="00656D5D" w:rsidRDefault="00656D5D" w:rsidP="00C87A62">
            <w:pPr>
              <w:jc w:val="left"/>
            </w:pPr>
          </w:p>
          <w:tbl>
            <w:tblPr>
              <w:tblStyle w:val="TableGrid"/>
              <w:tblW w:w="0" w:type="auto"/>
              <w:tblLook w:val="04A0" w:firstRow="1" w:lastRow="0" w:firstColumn="1" w:lastColumn="0" w:noHBand="0" w:noVBand="1"/>
            </w:tblPr>
            <w:tblGrid>
              <w:gridCol w:w="744"/>
              <w:gridCol w:w="1540"/>
              <w:gridCol w:w="1386"/>
            </w:tblGrid>
            <w:tr w:rsidR="00656D5D" w14:paraId="66387B45" w14:textId="77777777">
              <w:tc>
                <w:tcPr>
                  <w:tcW w:w="0" w:type="auto"/>
                </w:tcPr>
                <w:p w14:paraId="7CD8E76D" w14:textId="620474E5" w:rsidR="00656D5D" w:rsidRDefault="00B46817" w:rsidP="00C87A62">
                  <w:pPr>
                    <w:jc w:val="center"/>
                  </w:pPr>
                  <w:r w:rsidRPr="006F6D17">
                    <w:rPr>
                      <w:b/>
                      <w:bCs/>
                    </w:rPr>
                    <w:t>Letter</w:t>
                  </w:r>
                </w:p>
              </w:tc>
              <w:tc>
                <w:tcPr>
                  <w:tcW w:w="0" w:type="auto"/>
                </w:tcPr>
                <w:p w14:paraId="28332933" w14:textId="4ED6584A" w:rsidR="00656D5D" w:rsidRDefault="00B46817" w:rsidP="00C87A62">
                  <w:pPr>
                    <w:jc w:val="center"/>
                  </w:pPr>
                  <w:r w:rsidRPr="006F6D17">
                    <w:rPr>
                      <w:b/>
                      <w:bCs/>
                    </w:rPr>
                    <w:t>Value</w:t>
                  </w:r>
                </w:p>
              </w:tc>
              <w:tc>
                <w:tcPr>
                  <w:tcW w:w="0" w:type="auto"/>
                </w:tcPr>
                <w:p w14:paraId="4DC052E2" w14:textId="21E93CE1" w:rsidR="00656D5D" w:rsidRDefault="00B46817" w:rsidP="00C87A62">
                  <w:pPr>
                    <w:jc w:val="center"/>
                  </w:pPr>
                  <w:r w:rsidRPr="006F6D17">
                    <w:rPr>
                      <w:b/>
                      <w:bCs/>
                    </w:rPr>
                    <w:t>Time taken</w:t>
                  </w:r>
                </w:p>
              </w:tc>
            </w:tr>
            <w:tr w:rsidR="00B46817" w14:paraId="51737B9C" w14:textId="77777777">
              <w:tc>
                <w:tcPr>
                  <w:tcW w:w="0" w:type="auto"/>
                </w:tcPr>
                <w:p w14:paraId="1FDDF7BC" w14:textId="01250768" w:rsidR="00B46817" w:rsidRDefault="00B46817" w:rsidP="00C87A62">
                  <w:pPr>
                    <w:jc w:val="center"/>
                  </w:pPr>
                  <w:r>
                    <w:t>T</w:t>
                  </w:r>
                </w:p>
              </w:tc>
              <w:tc>
                <w:tcPr>
                  <w:tcW w:w="0" w:type="auto"/>
                </w:tcPr>
                <w:p w14:paraId="2175AFD4" w14:textId="36F21753" w:rsidR="00B46817" w:rsidRDefault="00B46817" w:rsidP="00C87A62">
                  <w:pPr>
                    <w:jc w:val="center"/>
                  </w:pPr>
                  <w:r>
                    <w:t>20</w:t>
                  </w:r>
                </w:p>
              </w:tc>
              <w:tc>
                <w:tcPr>
                  <w:tcW w:w="0" w:type="auto"/>
                </w:tcPr>
                <w:p w14:paraId="3AE72B43" w14:textId="0C30D6E7" w:rsidR="00B46817" w:rsidRDefault="00043A17" w:rsidP="00C87A62">
                  <w:pPr>
                    <w:jc w:val="center"/>
                  </w:pPr>
                  <w:r>
                    <w:t>23.58s</w:t>
                  </w:r>
                </w:p>
              </w:tc>
            </w:tr>
            <w:tr w:rsidR="00B46817" w14:paraId="48B4F0FC" w14:textId="77777777">
              <w:tc>
                <w:tcPr>
                  <w:tcW w:w="0" w:type="auto"/>
                </w:tcPr>
                <w:p w14:paraId="5659FA72" w14:textId="0499C99F" w:rsidR="00B46817" w:rsidRDefault="00B46817" w:rsidP="00C87A62">
                  <w:pPr>
                    <w:jc w:val="center"/>
                  </w:pPr>
                  <w:r>
                    <w:t>H</w:t>
                  </w:r>
                </w:p>
              </w:tc>
              <w:tc>
                <w:tcPr>
                  <w:tcW w:w="0" w:type="auto"/>
                </w:tcPr>
                <w:p w14:paraId="54E9BB08" w14:textId="00758BBF" w:rsidR="00B46817" w:rsidRDefault="00B46817" w:rsidP="00C87A62">
                  <w:pPr>
                    <w:jc w:val="center"/>
                  </w:pPr>
                  <w:r>
                    <w:t>8</w:t>
                  </w:r>
                </w:p>
              </w:tc>
              <w:tc>
                <w:tcPr>
                  <w:tcW w:w="0" w:type="auto"/>
                </w:tcPr>
                <w:p w14:paraId="25B91705" w14:textId="269E2D14" w:rsidR="00B46817" w:rsidRDefault="00043A17" w:rsidP="00C87A62">
                  <w:pPr>
                    <w:jc w:val="center"/>
                  </w:pPr>
                  <w:r>
                    <w:t>18.20s</w:t>
                  </w:r>
                </w:p>
              </w:tc>
            </w:tr>
            <w:tr w:rsidR="00B46817" w14:paraId="2EB66AC6" w14:textId="77777777">
              <w:tc>
                <w:tcPr>
                  <w:tcW w:w="0" w:type="auto"/>
                </w:tcPr>
                <w:p w14:paraId="608DC90A" w14:textId="1AD88C04" w:rsidR="00B46817" w:rsidRDefault="00B46817" w:rsidP="00C87A62">
                  <w:pPr>
                    <w:jc w:val="center"/>
                  </w:pPr>
                  <w:r>
                    <w:t>I</w:t>
                  </w:r>
                </w:p>
              </w:tc>
              <w:tc>
                <w:tcPr>
                  <w:tcW w:w="0" w:type="auto"/>
                </w:tcPr>
                <w:p w14:paraId="3A666823" w14:textId="387EC187" w:rsidR="00B46817" w:rsidRDefault="00B46817" w:rsidP="00C87A62">
                  <w:pPr>
                    <w:jc w:val="center"/>
                  </w:pPr>
                  <w:r>
                    <w:t>9</w:t>
                  </w:r>
                </w:p>
              </w:tc>
              <w:tc>
                <w:tcPr>
                  <w:tcW w:w="0" w:type="auto"/>
                </w:tcPr>
                <w:p w14:paraId="05B5E8F3" w14:textId="63416816" w:rsidR="00B46817" w:rsidRDefault="00043A17" w:rsidP="00C87A62">
                  <w:pPr>
                    <w:jc w:val="center"/>
                  </w:pPr>
                  <w:r>
                    <w:t>17.73s</w:t>
                  </w:r>
                </w:p>
              </w:tc>
            </w:tr>
            <w:tr w:rsidR="00B46817" w14:paraId="12E665FD" w14:textId="77777777">
              <w:tc>
                <w:tcPr>
                  <w:tcW w:w="0" w:type="auto"/>
                </w:tcPr>
                <w:p w14:paraId="272B061F" w14:textId="00803DBA" w:rsidR="00B46817" w:rsidRDefault="00B46817" w:rsidP="00C87A62">
                  <w:pPr>
                    <w:jc w:val="center"/>
                  </w:pPr>
                  <w:r>
                    <w:t>S</w:t>
                  </w:r>
                </w:p>
              </w:tc>
              <w:tc>
                <w:tcPr>
                  <w:tcW w:w="0" w:type="auto"/>
                </w:tcPr>
                <w:p w14:paraId="3896A516" w14:textId="71D33926" w:rsidR="00B46817" w:rsidRDefault="00B46817" w:rsidP="00C87A62">
                  <w:pPr>
                    <w:jc w:val="center"/>
                  </w:pPr>
                  <w:r>
                    <w:t>19</w:t>
                  </w:r>
                </w:p>
              </w:tc>
              <w:tc>
                <w:tcPr>
                  <w:tcW w:w="0" w:type="auto"/>
                </w:tcPr>
                <w:p w14:paraId="0647FDF5" w14:textId="73685737" w:rsidR="00B46817" w:rsidRDefault="00043A17" w:rsidP="00C87A62">
                  <w:pPr>
                    <w:jc w:val="center"/>
                  </w:pPr>
                  <w:r>
                    <w:t>37.65s</w:t>
                  </w:r>
                </w:p>
              </w:tc>
            </w:tr>
            <w:tr w:rsidR="00B46817" w14:paraId="5404BF42" w14:textId="77777777">
              <w:tc>
                <w:tcPr>
                  <w:tcW w:w="0" w:type="auto"/>
                </w:tcPr>
                <w:p w14:paraId="2BE3676A" w14:textId="52CCB03E" w:rsidR="00B46817" w:rsidRDefault="00B46817" w:rsidP="00C87A62">
                  <w:pPr>
                    <w:jc w:val="center"/>
                  </w:pPr>
                  <w:r>
                    <w:t>I</w:t>
                  </w:r>
                </w:p>
              </w:tc>
              <w:tc>
                <w:tcPr>
                  <w:tcW w:w="0" w:type="auto"/>
                </w:tcPr>
                <w:p w14:paraId="4E031271" w14:textId="4F445BB1" w:rsidR="00B46817" w:rsidRDefault="00B46817" w:rsidP="00C87A62">
                  <w:pPr>
                    <w:jc w:val="center"/>
                  </w:pPr>
                  <w:r>
                    <w:t>9</w:t>
                  </w:r>
                </w:p>
              </w:tc>
              <w:tc>
                <w:tcPr>
                  <w:tcW w:w="0" w:type="auto"/>
                </w:tcPr>
                <w:p w14:paraId="66E75715" w14:textId="242141D9" w:rsidR="00B46817" w:rsidRDefault="00043A17" w:rsidP="00C87A62">
                  <w:pPr>
                    <w:jc w:val="center"/>
                  </w:pPr>
                  <w:r>
                    <w:t>19.28s</w:t>
                  </w:r>
                </w:p>
              </w:tc>
            </w:tr>
            <w:tr w:rsidR="00B46817" w14:paraId="13B9C4D9" w14:textId="77777777">
              <w:tc>
                <w:tcPr>
                  <w:tcW w:w="0" w:type="auto"/>
                </w:tcPr>
                <w:p w14:paraId="552A1FC4" w14:textId="11922E68" w:rsidR="00B46817" w:rsidRDefault="00B46817" w:rsidP="00C87A62">
                  <w:pPr>
                    <w:jc w:val="center"/>
                  </w:pPr>
                  <w:r>
                    <w:t>S</w:t>
                  </w:r>
                </w:p>
              </w:tc>
              <w:tc>
                <w:tcPr>
                  <w:tcW w:w="0" w:type="auto"/>
                </w:tcPr>
                <w:p w14:paraId="4C118568" w14:textId="0C7E7CEE" w:rsidR="00B46817" w:rsidRDefault="00B46817" w:rsidP="00C87A62">
                  <w:pPr>
                    <w:jc w:val="center"/>
                  </w:pPr>
                  <w:r>
                    <w:t>19</w:t>
                  </w:r>
                </w:p>
              </w:tc>
              <w:tc>
                <w:tcPr>
                  <w:tcW w:w="0" w:type="auto"/>
                </w:tcPr>
                <w:p w14:paraId="5737D380" w14:textId="68BC468D" w:rsidR="00B46817" w:rsidRDefault="00043A17" w:rsidP="00C87A62">
                  <w:pPr>
                    <w:jc w:val="center"/>
                  </w:pPr>
                  <w:r>
                    <w:t>29.63s</w:t>
                  </w:r>
                </w:p>
              </w:tc>
            </w:tr>
            <w:tr w:rsidR="00B46817" w14:paraId="1D29E8A1" w14:textId="77777777">
              <w:tc>
                <w:tcPr>
                  <w:tcW w:w="0" w:type="auto"/>
                </w:tcPr>
                <w:p w14:paraId="58C16929" w14:textId="300AF405" w:rsidR="00B46817" w:rsidRDefault="00B46817" w:rsidP="00C87A62">
                  <w:pPr>
                    <w:jc w:val="center"/>
                  </w:pPr>
                  <w:r>
                    <w:t>A</w:t>
                  </w:r>
                </w:p>
              </w:tc>
              <w:tc>
                <w:tcPr>
                  <w:tcW w:w="0" w:type="auto"/>
                </w:tcPr>
                <w:p w14:paraId="0EEC29CE" w14:textId="6B8B71F4" w:rsidR="00B46817" w:rsidRDefault="00B46817" w:rsidP="00C87A62">
                  <w:pPr>
                    <w:jc w:val="center"/>
                  </w:pPr>
                  <w:r>
                    <w:t>1</w:t>
                  </w:r>
                </w:p>
              </w:tc>
              <w:tc>
                <w:tcPr>
                  <w:tcW w:w="0" w:type="auto"/>
                </w:tcPr>
                <w:p w14:paraId="150C8A7F" w14:textId="24C14DAF" w:rsidR="00B46817" w:rsidRDefault="00043A17" w:rsidP="00C87A62">
                  <w:pPr>
                    <w:jc w:val="center"/>
                  </w:pPr>
                  <w:r>
                    <w:t>5.31s</w:t>
                  </w:r>
                </w:p>
              </w:tc>
            </w:tr>
            <w:tr w:rsidR="00B46817" w14:paraId="5028121E" w14:textId="77777777">
              <w:tc>
                <w:tcPr>
                  <w:tcW w:w="0" w:type="auto"/>
                </w:tcPr>
                <w:p w14:paraId="6BCE2EB2" w14:textId="2F402C0C" w:rsidR="00B46817" w:rsidRDefault="00B46817" w:rsidP="00C87A62">
                  <w:pPr>
                    <w:jc w:val="center"/>
                  </w:pPr>
                  <w:r>
                    <w:t>S</w:t>
                  </w:r>
                </w:p>
              </w:tc>
              <w:tc>
                <w:tcPr>
                  <w:tcW w:w="0" w:type="auto"/>
                </w:tcPr>
                <w:p w14:paraId="5FE24412" w14:textId="5F9F8005" w:rsidR="00B46817" w:rsidRDefault="00B46817" w:rsidP="00C87A62">
                  <w:pPr>
                    <w:jc w:val="center"/>
                  </w:pPr>
                  <w:r>
                    <w:t>19</w:t>
                  </w:r>
                </w:p>
              </w:tc>
              <w:tc>
                <w:tcPr>
                  <w:tcW w:w="0" w:type="auto"/>
                </w:tcPr>
                <w:p w14:paraId="065A457A" w14:textId="1AE47FA6" w:rsidR="00B46817" w:rsidRDefault="00043A17" w:rsidP="00C87A62">
                  <w:pPr>
                    <w:jc w:val="center"/>
                  </w:pPr>
                  <w:r>
                    <w:t>28.00s</w:t>
                  </w:r>
                </w:p>
              </w:tc>
            </w:tr>
            <w:tr w:rsidR="00B46817" w14:paraId="24489085" w14:textId="77777777">
              <w:tc>
                <w:tcPr>
                  <w:tcW w:w="0" w:type="auto"/>
                </w:tcPr>
                <w:p w14:paraId="2C4BD69A" w14:textId="4BE6A618" w:rsidR="00B46817" w:rsidRDefault="00B46817" w:rsidP="00C87A62">
                  <w:pPr>
                    <w:jc w:val="center"/>
                  </w:pPr>
                  <w:r>
                    <w:t>E</w:t>
                  </w:r>
                </w:p>
              </w:tc>
              <w:tc>
                <w:tcPr>
                  <w:tcW w:w="0" w:type="auto"/>
                </w:tcPr>
                <w:p w14:paraId="74749348" w14:textId="04FF2CB1" w:rsidR="00B46817" w:rsidRDefault="00B46817" w:rsidP="00C87A62">
                  <w:pPr>
                    <w:jc w:val="center"/>
                  </w:pPr>
                  <w:r>
                    <w:t>5</w:t>
                  </w:r>
                </w:p>
              </w:tc>
              <w:tc>
                <w:tcPr>
                  <w:tcW w:w="0" w:type="auto"/>
                </w:tcPr>
                <w:p w14:paraId="374319FB" w14:textId="6FAFDA93" w:rsidR="00B46817" w:rsidRDefault="00043A17" w:rsidP="00C87A62">
                  <w:pPr>
                    <w:jc w:val="center"/>
                  </w:pPr>
                  <w:r>
                    <w:t>12.23s</w:t>
                  </w:r>
                </w:p>
              </w:tc>
            </w:tr>
            <w:tr w:rsidR="00B46817" w14:paraId="115783BD" w14:textId="77777777">
              <w:tc>
                <w:tcPr>
                  <w:tcW w:w="0" w:type="auto"/>
                </w:tcPr>
                <w:p w14:paraId="0EDD0C18" w14:textId="6A7EC979" w:rsidR="00B46817" w:rsidRDefault="00B46817" w:rsidP="00C87A62">
                  <w:pPr>
                    <w:jc w:val="center"/>
                  </w:pPr>
                  <w:r>
                    <w:t>C</w:t>
                  </w:r>
                </w:p>
              </w:tc>
              <w:tc>
                <w:tcPr>
                  <w:tcW w:w="0" w:type="auto"/>
                </w:tcPr>
                <w:p w14:paraId="5125BD06" w14:textId="4C6232DB" w:rsidR="00B46817" w:rsidRDefault="00B46817" w:rsidP="00C87A62">
                  <w:pPr>
                    <w:jc w:val="center"/>
                  </w:pPr>
                  <w:r>
                    <w:t>3</w:t>
                  </w:r>
                </w:p>
              </w:tc>
              <w:tc>
                <w:tcPr>
                  <w:tcW w:w="0" w:type="auto"/>
                </w:tcPr>
                <w:p w14:paraId="2FD173E2" w14:textId="7C3A76D3" w:rsidR="00B46817" w:rsidRDefault="00043A17" w:rsidP="00C87A62">
                  <w:pPr>
                    <w:jc w:val="center"/>
                  </w:pPr>
                  <w:r>
                    <w:t>13.96s</w:t>
                  </w:r>
                </w:p>
              </w:tc>
            </w:tr>
            <w:tr w:rsidR="00B46817" w14:paraId="13ABC012" w14:textId="77777777">
              <w:tc>
                <w:tcPr>
                  <w:tcW w:w="0" w:type="auto"/>
                </w:tcPr>
                <w:p w14:paraId="6565ACF2" w14:textId="1D04103C" w:rsidR="00B46817" w:rsidRDefault="00B46817" w:rsidP="00C87A62">
                  <w:pPr>
                    <w:jc w:val="center"/>
                  </w:pPr>
                  <w:r>
                    <w:t>R</w:t>
                  </w:r>
                </w:p>
              </w:tc>
              <w:tc>
                <w:tcPr>
                  <w:tcW w:w="0" w:type="auto"/>
                </w:tcPr>
                <w:p w14:paraId="08A89E1A" w14:textId="6E45CA02" w:rsidR="00B46817" w:rsidRDefault="00B46817" w:rsidP="00C87A62">
                  <w:pPr>
                    <w:jc w:val="center"/>
                  </w:pPr>
                  <w:r>
                    <w:t>18</w:t>
                  </w:r>
                </w:p>
              </w:tc>
              <w:tc>
                <w:tcPr>
                  <w:tcW w:w="0" w:type="auto"/>
                </w:tcPr>
                <w:p w14:paraId="47C60B49" w14:textId="1C5659C4" w:rsidR="00B46817" w:rsidRDefault="00043A17" w:rsidP="00C87A62">
                  <w:pPr>
                    <w:jc w:val="center"/>
                  </w:pPr>
                  <w:r>
                    <w:t>32.01s</w:t>
                  </w:r>
                </w:p>
              </w:tc>
            </w:tr>
            <w:tr w:rsidR="00B46817" w14:paraId="112F650E" w14:textId="77777777">
              <w:tc>
                <w:tcPr>
                  <w:tcW w:w="0" w:type="auto"/>
                </w:tcPr>
                <w:p w14:paraId="3EF43021" w14:textId="3FEF8924" w:rsidR="00B46817" w:rsidRDefault="00B46817" w:rsidP="00C87A62">
                  <w:pPr>
                    <w:jc w:val="center"/>
                  </w:pPr>
                  <w:r>
                    <w:t>E</w:t>
                  </w:r>
                </w:p>
              </w:tc>
              <w:tc>
                <w:tcPr>
                  <w:tcW w:w="0" w:type="auto"/>
                </w:tcPr>
                <w:p w14:paraId="38E747AB" w14:textId="06638F63" w:rsidR="00B46817" w:rsidRDefault="00B46817" w:rsidP="00C87A62">
                  <w:pPr>
                    <w:jc w:val="center"/>
                  </w:pPr>
                  <w:r>
                    <w:t>5</w:t>
                  </w:r>
                </w:p>
              </w:tc>
              <w:tc>
                <w:tcPr>
                  <w:tcW w:w="0" w:type="auto"/>
                </w:tcPr>
                <w:p w14:paraId="1BB53142" w14:textId="174A8CBD" w:rsidR="00B46817" w:rsidRDefault="00043A17" w:rsidP="00C87A62">
                  <w:pPr>
                    <w:jc w:val="center"/>
                  </w:pPr>
                  <w:r>
                    <w:t>16.68s</w:t>
                  </w:r>
                </w:p>
              </w:tc>
            </w:tr>
            <w:tr w:rsidR="00B46817" w14:paraId="16F6B85B" w14:textId="77777777">
              <w:tc>
                <w:tcPr>
                  <w:tcW w:w="0" w:type="auto"/>
                </w:tcPr>
                <w:p w14:paraId="624486C7" w14:textId="636CFE85" w:rsidR="00B46817" w:rsidRDefault="00B46817" w:rsidP="00C87A62">
                  <w:pPr>
                    <w:jc w:val="center"/>
                  </w:pPr>
                  <w:r>
                    <w:t>T</w:t>
                  </w:r>
                </w:p>
              </w:tc>
              <w:tc>
                <w:tcPr>
                  <w:tcW w:w="0" w:type="auto"/>
                </w:tcPr>
                <w:p w14:paraId="79F35F13" w14:textId="34808894" w:rsidR="00B46817" w:rsidRDefault="00B46817" w:rsidP="00C87A62">
                  <w:pPr>
                    <w:jc w:val="center"/>
                  </w:pPr>
                  <w:r>
                    <w:t>20</w:t>
                  </w:r>
                </w:p>
              </w:tc>
              <w:tc>
                <w:tcPr>
                  <w:tcW w:w="0" w:type="auto"/>
                </w:tcPr>
                <w:p w14:paraId="0893537E" w14:textId="632F023C" w:rsidR="00B46817" w:rsidRDefault="00043A17" w:rsidP="00C87A62">
                  <w:pPr>
                    <w:jc w:val="center"/>
                  </w:pPr>
                  <w:r>
                    <w:t>25.87s</w:t>
                  </w:r>
                </w:p>
              </w:tc>
            </w:tr>
            <w:tr w:rsidR="00B46817" w14:paraId="74D5FFC2" w14:textId="77777777">
              <w:tc>
                <w:tcPr>
                  <w:tcW w:w="0" w:type="auto"/>
                </w:tcPr>
                <w:p w14:paraId="120B3BA6" w14:textId="676D295A" w:rsidR="00B46817" w:rsidRDefault="00B46817" w:rsidP="00C87A62">
                  <w:pPr>
                    <w:jc w:val="center"/>
                  </w:pPr>
                  <w:r>
                    <w:t>M</w:t>
                  </w:r>
                </w:p>
              </w:tc>
              <w:tc>
                <w:tcPr>
                  <w:tcW w:w="0" w:type="auto"/>
                </w:tcPr>
                <w:p w14:paraId="53FC18CF" w14:textId="420477C6" w:rsidR="00B46817" w:rsidRDefault="00B46817" w:rsidP="00C87A62">
                  <w:pPr>
                    <w:jc w:val="center"/>
                  </w:pPr>
                  <w:r>
                    <w:t>13</w:t>
                  </w:r>
                </w:p>
              </w:tc>
              <w:tc>
                <w:tcPr>
                  <w:tcW w:w="0" w:type="auto"/>
                </w:tcPr>
                <w:p w14:paraId="09509E4F" w14:textId="74F9FC16" w:rsidR="00B46817" w:rsidRDefault="00043A17" w:rsidP="00C87A62">
                  <w:pPr>
                    <w:jc w:val="center"/>
                  </w:pPr>
                  <w:r>
                    <w:t>19.13s</w:t>
                  </w:r>
                </w:p>
              </w:tc>
            </w:tr>
            <w:tr w:rsidR="00B46817" w14:paraId="4D6E7B30" w14:textId="77777777">
              <w:tc>
                <w:tcPr>
                  <w:tcW w:w="0" w:type="auto"/>
                </w:tcPr>
                <w:p w14:paraId="50C1A51E" w14:textId="61D85742" w:rsidR="00B46817" w:rsidRDefault="00B46817" w:rsidP="00C87A62">
                  <w:pPr>
                    <w:jc w:val="center"/>
                  </w:pPr>
                  <w:r>
                    <w:t>E</w:t>
                  </w:r>
                </w:p>
              </w:tc>
              <w:tc>
                <w:tcPr>
                  <w:tcW w:w="0" w:type="auto"/>
                </w:tcPr>
                <w:p w14:paraId="2FE86277" w14:textId="4073B0E2" w:rsidR="00B46817" w:rsidRDefault="00B46817" w:rsidP="00C87A62">
                  <w:pPr>
                    <w:jc w:val="center"/>
                  </w:pPr>
                  <w:r>
                    <w:t>5</w:t>
                  </w:r>
                </w:p>
              </w:tc>
              <w:tc>
                <w:tcPr>
                  <w:tcW w:w="0" w:type="auto"/>
                </w:tcPr>
                <w:p w14:paraId="01163EA9" w14:textId="02BFAE7C" w:rsidR="00B46817" w:rsidRDefault="00043A17" w:rsidP="00C87A62">
                  <w:pPr>
                    <w:jc w:val="center"/>
                  </w:pPr>
                  <w:r>
                    <w:t>16.38s</w:t>
                  </w:r>
                </w:p>
              </w:tc>
            </w:tr>
            <w:tr w:rsidR="00B46817" w14:paraId="1171C7F3" w14:textId="77777777">
              <w:tc>
                <w:tcPr>
                  <w:tcW w:w="0" w:type="auto"/>
                </w:tcPr>
                <w:p w14:paraId="2278B735" w14:textId="43985897" w:rsidR="00B46817" w:rsidRDefault="00B46817" w:rsidP="00C87A62">
                  <w:pPr>
                    <w:jc w:val="center"/>
                  </w:pPr>
                  <w:r>
                    <w:t>S</w:t>
                  </w:r>
                </w:p>
              </w:tc>
              <w:tc>
                <w:tcPr>
                  <w:tcW w:w="0" w:type="auto"/>
                </w:tcPr>
                <w:p w14:paraId="0C19383C" w14:textId="3155B2A8" w:rsidR="00B46817" w:rsidRDefault="00B46817" w:rsidP="00C87A62">
                  <w:pPr>
                    <w:jc w:val="center"/>
                  </w:pPr>
                  <w:r>
                    <w:t>19</w:t>
                  </w:r>
                </w:p>
              </w:tc>
              <w:tc>
                <w:tcPr>
                  <w:tcW w:w="0" w:type="auto"/>
                </w:tcPr>
                <w:p w14:paraId="3E8F1051" w14:textId="4E2CB7C0" w:rsidR="00B46817" w:rsidRDefault="00043A17" w:rsidP="00C87A62">
                  <w:pPr>
                    <w:jc w:val="center"/>
                  </w:pPr>
                  <w:r>
                    <w:t>25.70s</w:t>
                  </w:r>
                </w:p>
              </w:tc>
            </w:tr>
            <w:tr w:rsidR="00B46817" w14:paraId="7BB78416" w14:textId="77777777">
              <w:tc>
                <w:tcPr>
                  <w:tcW w:w="0" w:type="auto"/>
                </w:tcPr>
                <w:p w14:paraId="5510648E" w14:textId="468B7BFC" w:rsidR="00B46817" w:rsidRDefault="00B46817" w:rsidP="00C87A62">
                  <w:pPr>
                    <w:jc w:val="center"/>
                  </w:pPr>
                  <w:r>
                    <w:t>S</w:t>
                  </w:r>
                </w:p>
              </w:tc>
              <w:tc>
                <w:tcPr>
                  <w:tcW w:w="0" w:type="auto"/>
                </w:tcPr>
                <w:p w14:paraId="70EE8D06" w14:textId="3FB3A7BB" w:rsidR="00B46817" w:rsidRDefault="00B46817" w:rsidP="00C87A62">
                  <w:pPr>
                    <w:jc w:val="center"/>
                  </w:pPr>
                  <w:r>
                    <w:t>19</w:t>
                  </w:r>
                </w:p>
              </w:tc>
              <w:tc>
                <w:tcPr>
                  <w:tcW w:w="0" w:type="auto"/>
                </w:tcPr>
                <w:p w14:paraId="0AA51F89" w14:textId="0677DD12" w:rsidR="00B46817" w:rsidRDefault="00043A17" w:rsidP="00C87A62">
                  <w:pPr>
                    <w:jc w:val="center"/>
                  </w:pPr>
                  <w:r>
                    <w:t>18.75s</w:t>
                  </w:r>
                </w:p>
              </w:tc>
            </w:tr>
            <w:tr w:rsidR="00B46817" w14:paraId="494F57EA" w14:textId="77777777">
              <w:tc>
                <w:tcPr>
                  <w:tcW w:w="0" w:type="auto"/>
                </w:tcPr>
                <w:p w14:paraId="4A533E79" w14:textId="7020584C" w:rsidR="00B46817" w:rsidRDefault="00B46817" w:rsidP="00C87A62">
                  <w:pPr>
                    <w:jc w:val="center"/>
                  </w:pPr>
                  <w:r>
                    <w:t>A</w:t>
                  </w:r>
                </w:p>
              </w:tc>
              <w:tc>
                <w:tcPr>
                  <w:tcW w:w="0" w:type="auto"/>
                </w:tcPr>
                <w:p w14:paraId="769072CF" w14:textId="6A367C76" w:rsidR="00B46817" w:rsidRDefault="00B46817" w:rsidP="00C87A62">
                  <w:pPr>
                    <w:jc w:val="center"/>
                  </w:pPr>
                  <w:r>
                    <w:t>1</w:t>
                  </w:r>
                </w:p>
              </w:tc>
              <w:tc>
                <w:tcPr>
                  <w:tcW w:w="0" w:type="auto"/>
                </w:tcPr>
                <w:p w14:paraId="1E915AA6" w14:textId="4B493485" w:rsidR="00B46817" w:rsidRDefault="00043A17" w:rsidP="00C87A62">
                  <w:pPr>
                    <w:jc w:val="center"/>
                  </w:pPr>
                  <w:r>
                    <w:t>5.75</w:t>
                  </w:r>
                  <w:r w:rsidR="00066E99">
                    <w:t>s</w:t>
                  </w:r>
                </w:p>
              </w:tc>
            </w:tr>
            <w:tr w:rsidR="00B46817" w14:paraId="002B5648" w14:textId="77777777">
              <w:tc>
                <w:tcPr>
                  <w:tcW w:w="0" w:type="auto"/>
                </w:tcPr>
                <w:p w14:paraId="03EC7C09" w14:textId="23E84F13" w:rsidR="00B46817" w:rsidRDefault="00B46817" w:rsidP="00C87A62">
                  <w:pPr>
                    <w:jc w:val="center"/>
                  </w:pPr>
                  <w:r>
                    <w:t>G</w:t>
                  </w:r>
                </w:p>
              </w:tc>
              <w:tc>
                <w:tcPr>
                  <w:tcW w:w="0" w:type="auto"/>
                </w:tcPr>
                <w:p w14:paraId="225F1873" w14:textId="4751984D" w:rsidR="00B46817" w:rsidRDefault="00B46817" w:rsidP="00C87A62">
                  <w:pPr>
                    <w:jc w:val="center"/>
                  </w:pPr>
                  <w:r>
                    <w:t>7</w:t>
                  </w:r>
                </w:p>
              </w:tc>
              <w:tc>
                <w:tcPr>
                  <w:tcW w:w="0" w:type="auto"/>
                </w:tcPr>
                <w:p w14:paraId="3539A994" w14:textId="455BD78A" w:rsidR="00B46817" w:rsidRDefault="00043A17" w:rsidP="00C87A62">
                  <w:pPr>
                    <w:jc w:val="center"/>
                  </w:pPr>
                  <w:r>
                    <w:t>11.15s</w:t>
                  </w:r>
                </w:p>
              </w:tc>
            </w:tr>
            <w:tr w:rsidR="00B46817" w14:paraId="7046D17F" w14:textId="77777777" w:rsidTr="00B46817">
              <w:tc>
                <w:tcPr>
                  <w:tcW w:w="0" w:type="auto"/>
                  <w:tcBorders>
                    <w:bottom w:val="single" w:sz="4" w:space="0" w:color="auto"/>
                  </w:tcBorders>
                </w:tcPr>
                <w:p w14:paraId="1999AE86" w14:textId="222E624C" w:rsidR="00B46817" w:rsidRDefault="00B46817" w:rsidP="00C87A62">
                  <w:pPr>
                    <w:jc w:val="center"/>
                  </w:pPr>
                  <w:r>
                    <w:t>E</w:t>
                  </w:r>
                </w:p>
              </w:tc>
              <w:tc>
                <w:tcPr>
                  <w:tcW w:w="0" w:type="auto"/>
                </w:tcPr>
                <w:p w14:paraId="37C8FE28" w14:textId="204CAF38" w:rsidR="00B46817" w:rsidRDefault="00B46817" w:rsidP="00C87A62">
                  <w:pPr>
                    <w:jc w:val="center"/>
                  </w:pPr>
                  <w:r>
                    <w:t>5</w:t>
                  </w:r>
                </w:p>
              </w:tc>
              <w:tc>
                <w:tcPr>
                  <w:tcW w:w="0" w:type="auto"/>
                </w:tcPr>
                <w:p w14:paraId="34CB2492" w14:textId="4D8F99B0" w:rsidR="00B46817" w:rsidRDefault="00043A17" w:rsidP="00C87A62">
                  <w:pPr>
                    <w:jc w:val="center"/>
                  </w:pPr>
                  <w:r>
                    <w:t>9.50s</w:t>
                  </w:r>
                </w:p>
              </w:tc>
            </w:tr>
            <w:tr w:rsidR="00B46817" w14:paraId="02439733" w14:textId="77777777" w:rsidTr="00B46817">
              <w:tc>
                <w:tcPr>
                  <w:tcW w:w="0" w:type="auto"/>
                  <w:tcBorders>
                    <w:left w:val="nil"/>
                    <w:bottom w:val="nil"/>
                  </w:tcBorders>
                </w:tcPr>
                <w:p w14:paraId="67DFFAE2" w14:textId="77777777" w:rsidR="00B46817" w:rsidRDefault="00B46817" w:rsidP="00C87A62">
                  <w:pPr>
                    <w:jc w:val="center"/>
                  </w:pPr>
                </w:p>
              </w:tc>
              <w:tc>
                <w:tcPr>
                  <w:tcW w:w="0" w:type="auto"/>
                </w:tcPr>
                <w:p w14:paraId="16A892C9" w14:textId="2A1615C6" w:rsidR="00B46817" w:rsidRDefault="00B46817" w:rsidP="00C87A62">
                  <w:pPr>
                    <w:jc w:val="center"/>
                  </w:pPr>
                  <w:r w:rsidRPr="006F6D17">
                    <w:rPr>
                      <w:b/>
                      <w:bCs/>
                    </w:rPr>
                    <w:t>Total time</w:t>
                  </w:r>
                </w:p>
              </w:tc>
              <w:tc>
                <w:tcPr>
                  <w:tcW w:w="0" w:type="auto"/>
                </w:tcPr>
                <w:p w14:paraId="5C13E4F6" w14:textId="71F630AF" w:rsidR="00B46817" w:rsidRDefault="00043A17" w:rsidP="00C87A62">
                  <w:pPr>
                    <w:jc w:val="center"/>
                  </w:pPr>
                  <w:r>
                    <w:t>6mins 26.46s</w:t>
                  </w:r>
                </w:p>
              </w:tc>
            </w:tr>
            <w:tr w:rsidR="00B46817" w14:paraId="47945B4E" w14:textId="77777777" w:rsidTr="00B46817">
              <w:tc>
                <w:tcPr>
                  <w:tcW w:w="0" w:type="auto"/>
                  <w:tcBorders>
                    <w:top w:val="nil"/>
                    <w:left w:val="nil"/>
                    <w:bottom w:val="nil"/>
                  </w:tcBorders>
                </w:tcPr>
                <w:p w14:paraId="760C2D3B" w14:textId="77777777" w:rsidR="00B46817" w:rsidRDefault="00B46817" w:rsidP="00C87A62">
                  <w:pPr>
                    <w:jc w:val="center"/>
                  </w:pPr>
                </w:p>
              </w:tc>
              <w:tc>
                <w:tcPr>
                  <w:tcW w:w="0" w:type="auto"/>
                </w:tcPr>
                <w:p w14:paraId="4C3028FF" w14:textId="47A0DC02" w:rsidR="00B46817" w:rsidRDefault="00B46817" w:rsidP="00C87A62">
                  <w:pPr>
                    <w:jc w:val="center"/>
                  </w:pPr>
                  <w:r w:rsidRPr="006F6D17">
                    <w:rPr>
                      <w:b/>
                      <w:bCs/>
                    </w:rPr>
                    <w:t>Average time</w:t>
                  </w:r>
                </w:p>
              </w:tc>
              <w:tc>
                <w:tcPr>
                  <w:tcW w:w="0" w:type="auto"/>
                </w:tcPr>
                <w:p w14:paraId="6EA19314" w14:textId="45CDE85A" w:rsidR="00B46817" w:rsidRDefault="00043A17" w:rsidP="00C87A62">
                  <w:pPr>
                    <w:jc w:val="center"/>
                  </w:pPr>
                  <w:r>
                    <w:t>19.101s</w:t>
                  </w:r>
                </w:p>
              </w:tc>
            </w:tr>
          </w:tbl>
          <w:p w14:paraId="129A7148" w14:textId="43C7A691" w:rsidR="00656D5D" w:rsidRDefault="00656D5D" w:rsidP="00C87A62">
            <w:pPr>
              <w:jc w:val="left"/>
            </w:pPr>
          </w:p>
        </w:tc>
        <w:tc>
          <w:tcPr>
            <w:tcW w:w="4509" w:type="dxa"/>
            <w:tcBorders>
              <w:top w:val="nil"/>
              <w:left w:val="nil"/>
              <w:bottom w:val="nil"/>
              <w:right w:val="nil"/>
            </w:tcBorders>
          </w:tcPr>
          <w:p w14:paraId="39EE72C6" w14:textId="6F140EDF" w:rsidR="00810D78" w:rsidRDefault="00656D5D" w:rsidP="00C87A62">
            <w:pPr>
              <w:jc w:val="left"/>
              <w:rPr>
                <w:color w:val="000000" w:themeColor="text1"/>
              </w:rPr>
            </w:pPr>
            <w:r>
              <w:rPr>
                <w:color w:val="000000" w:themeColor="text1"/>
              </w:rPr>
              <w:t>Ryan O opted to write his own Decrypt code</w:t>
            </w:r>
            <w:r w:rsidR="00A6401E">
              <w:rPr>
                <w:color w:val="000000" w:themeColor="text1"/>
              </w:rPr>
              <w:t xml:space="preserve"> in C++</w:t>
            </w:r>
            <w:r>
              <w:rPr>
                <w:color w:val="000000" w:themeColor="text1"/>
              </w:rPr>
              <w:t>, which without extra direction took ~50mins. He did begin by writing an encrypt to confirm he understood the cipher, then successfully decrypted all the code in a single run of the program.</w:t>
            </w:r>
          </w:p>
          <w:p w14:paraId="5ED01DD2" w14:textId="77777777" w:rsidR="00810D78" w:rsidRDefault="00810D78" w:rsidP="00C87A62">
            <w:pPr>
              <w:jc w:val="left"/>
              <w:rPr>
                <w:color w:val="000000" w:themeColor="text1"/>
              </w:rPr>
            </w:pPr>
          </w:p>
          <w:p w14:paraId="49F88A42" w14:textId="3790D84F" w:rsidR="00810D78" w:rsidRPr="00656D5D" w:rsidRDefault="00810D78" w:rsidP="00C87A62">
            <w:pPr>
              <w:jc w:val="left"/>
              <w:rPr>
                <w:color w:val="000000" w:themeColor="text1"/>
              </w:rPr>
            </w:pPr>
            <w:r>
              <w:rPr>
                <w:noProof/>
                <w:color w:val="000000" w:themeColor="text1"/>
              </w:rPr>
              <w:drawing>
                <wp:inline distT="0" distB="0" distL="0" distR="0" wp14:anchorId="4AC72877" wp14:editId="6CAC88D3">
                  <wp:extent cx="2700708" cy="3451654"/>
                  <wp:effectExtent l="0" t="0" r="4445" b="3175"/>
                  <wp:docPr id="1523889800" name="Picture 1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89800" name="Picture 11" descr="A screenshot of a computer cod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4685" cy="3546201"/>
                          </a:xfrm>
                          <a:prstGeom prst="rect">
                            <a:avLst/>
                          </a:prstGeom>
                        </pic:spPr>
                      </pic:pic>
                    </a:graphicData>
                  </a:graphic>
                </wp:inline>
              </w:drawing>
            </w:r>
          </w:p>
        </w:tc>
      </w:tr>
    </w:tbl>
    <w:p w14:paraId="7BB04AB0" w14:textId="77777777" w:rsidR="00A6401E" w:rsidRPr="00A6401E" w:rsidRDefault="00A6401E" w:rsidP="00A6401E">
      <w:pPr>
        <w:spacing w:after="0" w:line="240" w:lineRule="auto"/>
        <w:jc w:val="left"/>
        <w:rPr>
          <w:sz w:val="16"/>
          <w:szCs w:val="16"/>
        </w:rPr>
      </w:pPr>
    </w:p>
    <w:p w14:paraId="422E8618" w14:textId="2A457029" w:rsidR="00810D78" w:rsidRDefault="00810D78" w:rsidP="00C87A62">
      <w:pPr>
        <w:jc w:val="left"/>
      </w:pPr>
      <w:r>
        <w:t xml:space="preserve">The results have shown that it takes ~20s to decrypt each character using a physical method, and </w:t>
      </w:r>
      <w:r w:rsidR="00A6401E">
        <w:t xml:space="preserve">compared to a programmed decrypt, </w:t>
      </w:r>
      <w:r w:rsidR="00066E99">
        <w:t>takes drastically</w:t>
      </w:r>
      <w:r w:rsidR="00A6401E">
        <w:t xml:space="preserve"> longer the larger the ciphertext is.</w:t>
      </w:r>
      <w:r>
        <w:t xml:space="preserve"> </w:t>
      </w:r>
      <w:r w:rsidR="00A6401E">
        <w:t>However</w:t>
      </w:r>
      <w:r>
        <w:t>, even with the knowledge of how the cipher works, the code takes a while to program. Which makes this all the harder if one didn’t already understand how to decode the ciphertext.</w:t>
      </w:r>
    </w:p>
    <w:p w14:paraId="214E690E" w14:textId="6265EE49" w:rsidR="00810D78" w:rsidRDefault="00810D78" w:rsidP="00C87A62">
      <w:pPr>
        <w:jc w:val="left"/>
      </w:pPr>
      <w:r>
        <w:t xml:space="preserve">To finish </w:t>
      </w:r>
      <w:r w:rsidR="006D09F7">
        <w:t>off, I will also include my Python decrypt code, which uses similar ideas to how my peer, Ryan O, solved it.</w:t>
      </w:r>
    </w:p>
    <w:p w14:paraId="1D64E895" w14:textId="3DAA6CE3" w:rsidR="0046070A" w:rsidRDefault="006B7A83" w:rsidP="00C87A62">
      <w:pPr>
        <w:jc w:val="left"/>
      </w:pPr>
      <w:r>
        <w:rPr>
          <w:noProof/>
        </w:rPr>
        <w:drawing>
          <wp:anchor distT="0" distB="0" distL="114300" distR="114300" simplePos="0" relativeHeight="251684864" behindDoc="0" locked="0" layoutInCell="1" allowOverlap="1" wp14:anchorId="67AF1A73" wp14:editId="19C3018A">
            <wp:simplePos x="0" y="0"/>
            <wp:positionH relativeFrom="column">
              <wp:posOffset>1750695</wp:posOffset>
            </wp:positionH>
            <wp:positionV relativeFrom="paragraph">
              <wp:posOffset>217805</wp:posOffset>
            </wp:positionV>
            <wp:extent cx="115570" cy="100330"/>
            <wp:effectExtent l="0" t="0" r="0" b="1270"/>
            <wp:wrapSquare wrapText="bothSides"/>
            <wp:docPr id="1226621820" name="Picture 1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34544" name="Picture 12" descr="A screenshot of a computer code&#10;&#10;AI-generated content may be incorrect."/>
                    <pic:cNvPicPr/>
                  </pic:nvPicPr>
                  <pic:blipFill rotWithShape="1">
                    <a:blip r:embed="rId15" cstate="print">
                      <a:extLst>
                        <a:ext uri="{28A0092B-C50C-407E-A947-70E740481C1C}">
                          <a14:useLocalDpi xmlns:a14="http://schemas.microsoft.com/office/drawing/2010/main" val="0"/>
                        </a:ext>
                      </a:extLst>
                    </a:blip>
                    <a:srcRect l="60283" t="7626" r="35582" b="88832"/>
                    <a:stretch>
                      <a:fillRect/>
                    </a:stretch>
                  </pic:blipFill>
                  <pic:spPr bwMode="auto">
                    <a:xfrm>
                      <a:off x="0" y="0"/>
                      <a:ext cx="115570" cy="1003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A5E57">
        <w:rPr>
          <w:noProof/>
        </w:rPr>
        <w:drawing>
          <wp:anchor distT="0" distB="0" distL="114300" distR="114300" simplePos="0" relativeHeight="251682816" behindDoc="0" locked="0" layoutInCell="1" allowOverlap="1" wp14:anchorId="0E06C93D" wp14:editId="555D5276">
            <wp:simplePos x="0" y="0"/>
            <wp:positionH relativeFrom="column">
              <wp:posOffset>1221740</wp:posOffset>
            </wp:positionH>
            <wp:positionV relativeFrom="paragraph">
              <wp:posOffset>224155</wp:posOffset>
            </wp:positionV>
            <wp:extent cx="575310" cy="105410"/>
            <wp:effectExtent l="0" t="0" r="0" b="0"/>
            <wp:wrapSquare wrapText="bothSides"/>
            <wp:docPr id="1189020758" name="Picture 1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34544" name="Picture 12" descr="A screenshot of a computer code&#10;&#10;AI-generated content may be incorrect."/>
                    <pic:cNvPicPr/>
                  </pic:nvPicPr>
                  <pic:blipFill rotWithShape="1">
                    <a:blip r:embed="rId16" cstate="print">
                      <a:extLst>
                        <a:ext uri="{28A0092B-C50C-407E-A947-70E740481C1C}">
                          <a14:useLocalDpi xmlns:a14="http://schemas.microsoft.com/office/drawing/2010/main" val="0"/>
                        </a:ext>
                      </a:extLst>
                    </a:blip>
                    <a:srcRect l="58123" t="92391" r="21357" b="3881"/>
                    <a:stretch>
                      <a:fillRect/>
                    </a:stretch>
                  </pic:blipFill>
                  <pic:spPr bwMode="auto">
                    <a:xfrm>
                      <a:off x="0" y="0"/>
                      <a:ext cx="575310" cy="1054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53D05">
        <w:rPr>
          <w:noProof/>
        </w:rPr>
        <w:drawing>
          <wp:anchor distT="0" distB="0" distL="114300" distR="114300" simplePos="0" relativeHeight="251679744" behindDoc="0" locked="0" layoutInCell="1" allowOverlap="1" wp14:anchorId="0E1396BC" wp14:editId="498F77DF">
            <wp:simplePos x="0" y="0"/>
            <wp:positionH relativeFrom="column">
              <wp:posOffset>0</wp:posOffset>
            </wp:positionH>
            <wp:positionV relativeFrom="paragraph">
              <wp:posOffset>1270</wp:posOffset>
            </wp:positionV>
            <wp:extent cx="2807986" cy="2850292"/>
            <wp:effectExtent l="0" t="0" r="0" b="0"/>
            <wp:wrapSquare wrapText="bothSides"/>
            <wp:docPr id="1276834544" name="Picture 1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34544" name="Picture 12" descr="A screenshot of a computer cod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07986" cy="2850292"/>
                    </a:xfrm>
                    <a:prstGeom prst="rect">
                      <a:avLst/>
                    </a:prstGeom>
                  </pic:spPr>
                </pic:pic>
              </a:graphicData>
            </a:graphic>
            <wp14:sizeRelH relativeFrom="page">
              <wp14:pctWidth>0</wp14:pctWidth>
            </wp14:sizeRelH>
            <wp14:sizeRelV relativeFrom="page">
              <wp14:pctHeight>0</wp14:pctHeight>
            </wp14:sizeRelV>
          </wp:anchor>
        </w:drawing>
      </w:r>
      <w:r w:rsidR="0046070A">
        <w:t xml:space="preserve"> </w:t>
      </w:r>
    </w:p>
    <w:p w14:paraId="4B0FCE0A" w14:textId="06F344FE" w:rsidR="0046070A" w:rsidRDefault="0046070A" w:rsidP="00C87A62">
      <w:pPr>
        <w:jc w:val="left"/>
      </w:pPr>
      <w:r>
        <w:t xml:space="preserve"> </w:t>
      </w:r>
    </w:p>
    <w:p w14:paraId="14D6DD47" w14:textId="03FF9840" w:rsidR="006D09F7" w:rsidRDefault="00A53D05" w:rsidP="00C87A62">
      <w:pPr>
        <w:jc w:val="left"/>
      </w:pPr>
      <w:r>
        <w:t xml:space="preserve">The key differences with this code from the encrypt is that instead of a function turning a letter to number, only numbers need to be turned to letters. </w:t>
      </w:r>
      <w:proofErr w:type="gramStart"/>
      <w:r>
        <w:t>As well as,</w:t>
      </w:r>
      <w:proofErr w:type="gramEnd"/>
      <w:r>
        <w:t xml:space="preserve"> the inclusion of a count to mark how many ‘cards’ are placed in the temp pile, which stops when the top card of the deck is the character of the ciphertext. Just like Ryan’s code, this Cascade decrypt code turns “</w:t>
      </w:r>
      <w:r w:rsidRPr="00713FB0">
        <w:t>URILURQZUSVTSHMZRUGB</w:t>
      </w:r>
      <w:r>
        <w:t>” into “THISISASECRETMESSAGE</w:t>
      </w:r>
      <w:r w:rsidR="0046070A">
        <w:t>.</w:t>
      </w:r>
      <w:r>
        <w:t>”</w:t>
      </w:r>
    </w:p>
    <w:p w14:paraId="5E3D98CA" w14:textId="6533FE27" w:rsidR="0046070A" w:rsidRDefault="0046070A" w:rsidP="00C87A62">
      <w:pPr>
        <w:jc w:val="left"/>
      </w:pPr>
    </w:p>
    <w:p w14:paraId="42C536A9" w14:textId="70CBB3F1" w:rsidR="0046070A" w:rsidRDefault="0046070A" w:rsidP="00C87A62">
      <w:pPr>
        <w:jc w:val="left"/>
        <w:rPr>
          <w:color w:val="000000" w:themeColor="text1"/>
          <w:sz w:val="40"/>
          <w:szCs w:val="40"/>
        </w:rPr>
      </w:pPr>
      <w:r>
        <w:rPr>
          <w:color w:val="000000" w:themeColor="text1"/>
          <w:sz w:val="40"/>
          <w:szCs w:val="40"/>
        </w:rPr>
        <w:lastRenderedPageBreak/>
        <w:t>Strengths and Weaknesses</w:t>
      </w:r>
    </w:p>
    <w:p w14:paraId="77613250" w14:textId="5E5B02FD" w:rsidR="008766A3" w:rsidRDefault="008766A3" w:rsidP="008766A3">
      <w:pPr>
        <w:jc w:val="left"/>
      </w:pPr>
      <w:r>
        <w:t xml:space="preserve">Some of the known strengths of the Cascade cipher </w:t>
      </w:r>
      <w:r w:rsidR="00891341">
        <w:t>lie in</w:t>
      </w:r>
      <w:r>
        <w:t xml:space="preserve"> its stateful diffusion, meaning each character influences not only its own output but also the evolving internal series used for all subsequent characters. This prevents the cipher from behaving like a fixed substitution, ensuring there is no static plaintext-to-ciphertext mapping and </w:t>
      </w:r>
      <w:r w:rsidR="00891341">
        <w:t>greatly reducing the effect of basic</w:t>
      </w:r>
      <w:r>
        <w:t xml:space="preserve"> frequency analysis. Because the state continually </w:t>
      </w:r>
      <w:r w:rsidR="00891341">
        <w:t>shifts</w:t>
      </w:r>
      <w:r>
        <w:t xml:space="preserve">, identical plaintext letters can encrypt to different ciphertext letters depending on position, </w:t>
      </w:r>
      <w:r w:rsidR="00891341">
        <w:t>increasing unpredictability and reducing pattern repetition</w:t>
      </w:r>
      <w:r>
        <w:t xml:space="preserve">. The cipher is also highly sensitive to error: even a single miscount or incorrect state update will </w:t>
      </w:r>
      <w:r w:rsidR="00891341">
        <w:t>propagate</w:t>
      </w:r>
      <w:r>
        <w:t xml:space="preserve"> </w:t>
      </w:r>
      <w:r w:rsidR="00891341">
        <w:t>for</w:t>
      </w:r>
      <w:r>
        <w:t>ward and produce errors in all later outputted plaintext</w:t>
      </w:r>
      <w:r w:rsidR="00891341">
        <w:t>.</w:t>
      </w:r>
      <w:r w:rsidR="00891341" w:rsidRPr="00891341">
        <w:t xml:space="preserve"> This raises resistance to casual tampering or guesswork, as small mistakes rapidly compound.</w:t>
      </w:r>
      <w:r w:rsidR="00891341">
        <w:t xml:space="preserve"> </w:t>
      </w:r>
      <w:r>
        <w:t xml:space="preserve">Additionally, if the initial state is </w:t>
      </w:r>
      <w:r w:rsidR="00305D22">
        <w:t>keyed</w:t>
      </w:r>
      <w:r>
        <w:t>, the effective keyspace becomes</w:t>
      </w:r>
      <w:r w:rsidR="00891341">
        <w:t xml:space="preserve"> substantially</w:t>
      </w:r>
      <w:r>
        <w:t xml:space="preserve"> large</w:t>
      </w:r>
      <w:r w:rsidR="00891341">
        <w:t>r</w:t>
      </w:r>
      <w:r>
        <w:t>, since different starting permutations produce entirely different encryption behaviour</w:t>
      </w:r>
      <w:r w:rsidR="00891341">
        <w:t>s</w:t>
      </w:r>
      <w:r>
        <w:t>.</w:t>
      </w:r>
      <w:r w:rsidR="00F6550D">
        <w:t xml:space="preserve"> Finally, despite the fact the cipher is prone to isomorphs with a plaintext of repeated words/phrases, the way the series is modified after each letter encryption means that the cipher</w:t>
      </w:r>
      <w:r w:rsidR="00F15758">
        <w:t xml:space="preserve"> is</w:t>
      </w:r>
      <w:r w:rsidR="00F6550D">
        <w:t xml:space="preserve"> immune to common alphabet chaining</w:t>
      </w:r>
      <w:r w:rsidR="00F15758">
        <w:t>. So, with knowledge of repeated words some of the plaintext can be found, however, no information could be gained as to the composition of the initial state.</w:t>
      </w:r>
    </w:p>
    <w:p w14:paraId="49AF2666" w14:textId="648E8AB6" w:rsidR="009A3036" w:rsidRDefault="00F15758" w:rsidP="008766A3">
      <w:pPr>
        <w:jc w:val="left"/>
      </w:pPr>
      <w:r>
        <w:rPr>
          <w:noProof/>
        </w:rPr>
        <w:drawing>
          <wp:anchor distT="0" distB="0" distL="114300" distR="114300" simplePos="0" relativeHeight="251680768" behindDoc="0" locked="0" layoutInCell="1" allowOverlap="1" wp14:anchorId="1D32B9BC" wp14:editId="21DEBA24">
            <wp:simplePos x="0" y="0"/>
            <wp:positionH relativeFrom="column">
              <wp:posOffset>-53340</wp:posOffset>
            </wp:positionH>
            <wp:positionV relativeFrom="paragraph">
              <wp:posOffset>-4034</wp:posOffset>
            </wp:positionV>
            <wp:extent cx="4238625" cy="2161540"/>
            <wp:effectExtent l="0" t="0" r="3175" b="0"/>
            <wp:wrapSquare wrapText="bothSides"/>
            <wp:docPr id="1275042846" name="Picture 13" descr="A graph showing a number of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42846" name="Picture 13" descr="A graph showing a number of lette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38625" cy="2161540"/>
                    </a:xfrm>
                    <a:prstGeom prst="rect">
                      <a:avLst/>
                    </a:prstGeom>
                  </pic:spPr>
                </pic:pic>
              </a:graphicData>
            </a:graphic>
            <wp14:sizeRelH relativeFrom="page">
              <wp14:pctWidth>0</wp14:pctWidth>
            </wp14:sizeRelH>
            <wp14:sizeRelV relativeFrom="page">
              <wp14:pctHeight>0</wp14:pctHeight>
            </wp14:sizeRelV>
          </wp:anchor>
        </w:drawing>
      </w:r>
      <w:r w:rsidR="009A3036">
        <w:t>Th</w:t>
      </w:r>
      <w:r w:rsidR="00066E99">
        <w:t xml:space="preserve">e following shows the results of </w:t>
      </w:r>
      <w:r w:rsidR="009A3036">
        <w:t>basic frequency analysis, using a long encoded form of the poem “Waterfall” by Wayne Anderson. Though similar even spread can be seen when measuring the distance between characters.</w:t>
      </w:r>
    </w:p>
    <w:p w14:paraId="735519C0" w14:textId="2BE64F3E" w:rsidR="003E4308" w:rsidRPr="00F87A92" w:rsidRDefault="008766A3" w:rsidP="003E4308">
      <w:pPr>
        <w:jc w:val="left"/>
      </w:pPr>
      <w:r>
        <w:t xml:space="preserve">Alongside its strengths, known weaknesses of the Cascade cipher arise primarily from its reliance on a recoverable evolving state. In some circumstances, sufficiently long and contiguous known-plaintext or chosen-plaintext sequences could allow an attacker to reconstruct the current state at any given point and predict future outputs, especially if large ciphertext samples are available. The cipher also lacks built-in integrity checking, meaning altered ciphertext cannot be reliably detected, and its strong error propagation makes recovery impossible once mistakes occur, a drawback for both attackers and legitimate users. Furthermore, manual operation becomes impractical for long messages due to the cognitive load and cumulative risk of human error. </w:t>
      </w:r>
      <w:r w:rsidR="00F15758">
        <w:t>Additionally, the ciphertext does feature isomorphs within repeated words/phrases no matter what the initial state is, due to the fact that each letter has a set value to modify the series by</w:t>
      </w:r>
      <w:r w:rsidR="0090667E">
        <w:t>,</w:t>
      </w:r>
      <w:r w:rsidR="00F15758">
        <w:t xml:space="preserve"> making it perfectly isomorphic. </w:t>
      </w:r>
      <w:r>
        <w:t>Finally, the current design exhibits a structural collisio</w:t>
      </w:r>
      <w:r w:rsidR="00066E99">
        <w:t>n where Y and Z produce parallel encryption outcomes</w:t>
      </w:r>
      <w:r>
        <w:t>, introducing a mathematical imperfection that should be addressed in future refinement.</w:t>
      </w:r>
    </w:p>
    <w:sectPr w:rsidR="003E4308" w:rsidRPr="00F87A92">
      <w:headerReference w:type="even" r:id="rId19"/>
      <w:headerReference w:type="default" r:id="rId20"/>
      <w:footerReference w:type="even" r:id="rId21"/>
      <w:footerReference w:type="default" r:id="rId22"/>
      <w:headerReference w:type="first" r:id="rId23"/>
      <w:footerReference w:type="first" r:id="rId24"/>
      <w:pgSz w:w="11907" w:h="16839" w:code="9"/>
      <w:pgMar w:top="1152"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28E5A" w14:textId="77777777" w:rsidR="0075710E" w:rsidRDefault="0075710E">
      <w:pPr>
        <w:spacing w:after="0" w:line="240" w:lineRule="auto"/>
      </w:pPr>
      <w:r>
        <w:separator/>
      </w:r>
    </w:p>
    <w:p w14:paraId="1BCBF4C7" w14:textId="77777777" w:rsidR="0075710E" w:rsidRDefault="0075710E"/>
    <w:p w14:paraId="7A7A4736" w14:textId="77777777" w:rsidR="0075710E" w:rsidRDefault="0075710E"/>
  </w:endnote>
  <w:endnote w:type="continuationSeparator" w:id="0">
    <w:p w14:paraId="7DA958A7" w14:textId="77777777" w:rsidR="0075710E" w:rsidRDefault="0075710E">
      <w:pPr>
        <w:spacing w:after="0" w:line="240" w:lineRule="auto"/>
      </w:pPr>
      <w:r>
        <w:continuationSeparator/>
      </w:r>
    </w:p>
    <w:p w14:paraId="64BAF401" w14:textId="77777777" w:rsidR="0075710E" w:rsidRDefault="0075710E"/>
    <w:p w14:paraId="732FB56F" w14:textId="77777777" w:rsidR="0075710E" w:rsidRDefault="007571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ource Code Pro">
    <w:panose1 w:val="020B0509030403020204"/>
    <w:charset w:val="00"/>
    <w:family w:val="modern"/>
    <w:pitch w:val="fixed"/>
    <w:sig w:usb0="200002F7" w:usb1="020038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282BA" w14:textId="77777777" w:rsidR="00F47818" w:rsidRDefault="00F478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815352"/>
      <w:docPartObj>
        <w:docPartGallery w:val="Page Numbers (Bottom of Page)"/>
        <w:docPartUnique/>
      </w:docPartObj>
    </w:sdtPr>
    <w:sdtEndPr>
      <w:rPr>
        <w:noProof/>
      </w:rPr>
    </w:sdtEndPr>
    <w:sdtContent>
      <w:p w14:paraId="393D20AE" w14:textId="77777777" w:rsidR="00F47818" w:rsidRDefault="00682756">
        <w:pPr>
          <w:pStyle w:val="Footer"/>
        </w:pPr>
        <w:r>
          <w:rPr>
            <w:lang w:bidi="en-GB"/>
          </w:rPr>
          <w:fldChar w:fldCharType="begin"/>
        </w:r>
        <w:r>
          <w:rPr>
            <w:lang w:bidi="en-GB"/>
          </w:rPr>
          <w:instrText xml:space="preserve"> PAGE   \* MERGEFORMAT </w:instrText>
        </w:r>
        <w:r>
          <w:rPr>
            <w:lang w:bidi="en-GB"/>
          </w:rPr>
          <w:fldChar w:fldCharType="separate"/>
        </w:r>
        <w:r w:rsidR="009052E9">
          <w:rPr>
            <w:noProof/>
            <w:lang w:bidi="en-GB"/>
          </w:rPr>
          <w:t>0</w:t>
        </w:r>
        <w:r>
          <w:rPr>
            <w:noProof/>
            <w:lang w:bidi="en-GB"/>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EBFD7" w14:textId="77777777" w:rsidR="00F47818" w:rsidRDefault="00F478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BA19F" w14:textId="77777777" w:rsidR="0075710E" w:rsidRDefault="0075710E">
      <w:pPr>
        <w:spacing w:after="0" w:line="240" w:lineRule="auto"/>
      </w:pPr>
      <w:r>
        <w:separator/>
      </w:r>
    </w:p>
    <w:p w14:paraId="30343BD6" w14:textId="77777777" w:rsidR="0075710E" w:rsidRDefault="0075710E"/>
    <w:p w14:paraId="5EE849DF" w14:textId="77777777" w:rsidR="0075710E" w:rsidRDefault="0075710E"/>
  </w:footnote>
  <w:footnote w:type="continuationSeparator" w:id="0">
    <w:p w14:paraId="53F86F3E" w14:textId="77777777" w:rsidR="0075710E" w:rsidRDefault="0075710E">
      <w:pPr>
        <w:spacing w:after="0" w:line="240" w:lineRule="auto"/>
      </w:pPr>
      <w:r>
        <w:continuationSeparator/>
      </w:r>
    </w:p>
    <w:p w14:paraId="7CD08B4A" w14:textId="77777777" w:rsidR="0075710E" w:rsidRDefault="0075710E"/>
    <w:p w14:paraId="677C9A0E" w14:textId="77777777" w:rsidR="0075710E" w:rsidRDefault="007571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877B" w14:textId="77777777" w:rsidR="00F47818" w:rsidRDefault="00F478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7D56E" w14:textId="77777777" w:rsidR="00F47818" w:rsidRDefault="00F478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6EAB7" w14:textId="77777777" w:rsidR="00F47818" w:rsidRDefault="00F478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AB8A88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6E8ED6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44E5CF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0725E3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23A55B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E2E5C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020DE5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ABEA92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E62011C"/>
    <w:lvl w:ilvl="0">
      <w:start w:val="1"/>
      <w:numFmt w:val="decimal"/>
      <w:lvlText w:val="%1."/>
      <w:lvlJc w:val="left"/>
      <w:pPr>
        <w:tabs>
          <w:tab w:val="num" w:pos="360"/>
        </w:tabs>
        <w:ind w:left="360" w:hanging="360"/>
      </w:pPr>
      <w:rPr>
        <w:rFonts w:hint="default"/>
        <w:b/>
        <w:i w:val="0"/>
      </w:rPr>
    </w:lvl>
  </w:abstractNum>
  <w:abstractNum w:abstractNumId="9" w15:restartNumberingAfterBreak="0">
    <w:nsid w:val="FFFFFF89"/>
    <w:multiLevelType w:val="singleLevel"/>
    <w:tmpl w:val="71E4D62E"/>
    <w:lvl w:ilvl="0">
      <w:start w:val="1"/>
      <w:numFmt w:val="bullet"/>
      <w:lvlText w:val=""/>
      <w:lvlJc w:val="left"/>
      <w:pPr>
        <w:tabs>
          <w:tab w:val="num" w:pos="432"/>
        </w:tabs>
        <w:ind w:left="432" w:hanging="432"/>
      </w:pPr>
      <w:rPr>
        <w:rFonts w:ascii="Symbol" w:hAnsi="Symbol" w:hint="default"/>
      </w:rPr>
    </w:lvl>
  </w:abstractNum>
  <w:abstractNum w:abstractNumId="10" w15:restartNumberingAfterBreak="0">
    <w:nsid w:val="26DA33D1"/>
    <w:multiLevelType w:val="hybridMultilevel"/>
    <w:tmpl w:val="9F16C02E"/>
    <w:lvl w:ilvl="0" w:tplc="2D128166">
      <w:start w:val="1"/>
      <w:numFmt w:val="bullet"/>
      <w:pStyle w:val="ListBullet"/>
      <w:lvlText w:val=""/>
      <w:lvlJc w:val="left"/>
      <w:pPr>
        <w:tabs>
          <w:tab w:val="num" w:pos="432"/>
        </w:tabs>
        <w:ind w:left="432"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1B1C5A"/>
    <w:multiLevelType w:val="hybridMultilevel"/>
    <w:tmpl w:val="A3127486"/>
    <w:lvl w:ilvl="0" w:tplc="A96E589A">
      <w:start w:val="1"/>
      <w:numFmt w:val="decimal"/>
      <w:pStyle w:val="ListNumber"/>
      <w:lvlText w:val="%1."/>
      <w:lvlJc w:val="left"/>
      <w:pPr>
        <w:tabs>
          <w:tab w:val="num" w:pos="432"/>
        </w:tabs>
        <w:ind w:left="432" w:hanging="432"/>
      </w:pPr>
      <w:rPr>
        <w:rFonts w:hint="default"/>
        <w:b/>
        <w:i w:val="0"/>
        <w:color w:val="266CBF" w:themeColor="accen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362241">
    <w:abstractNumId w:val="9"/>
  </w:num>
  <w:num w:numId="2" w16cid:durableId="2009551181">
    <w:abstractNumId w:val="8"/>
  </w:num>
  <w:num w:numId="3" w16cid:durableId="2117366868">
    <w:abstractNumId w:val="7"/>
  </w:num>
  <w:num w:numId="4" w16cid:durableId="259722406">
    <w:abstractNumId w:val="6"/>
  </w:num>
  <w:num w:numId="5" w16cid:durableId="1379936335">
    <w:abstractNumId w:val="5"/>
  </w:num>
  <w:num w:numId="6" w16cid:durableId="1693844548">
    <w:abstractNumId w:val="4"/>
  </w:num>
  <w:num w:numId="7" w16cid:durableId="531848540">
    <w:abstractNumId w:val="3"/>
  </w:num>
  <w:num w:numId="8" w16cid:durableId="374812291">
    <w:abstractNumId w:val="2"/>
  </w:num>
  <w:num w:numId="9" w16cid:durableId="1893687573">
    <w:abstractNumId w:val="1"/>
  </w:num>
  <w:num w:numId="10" w16cid:durableId="1575815358">
    <w:abstractNumId w:val="0"/>
  </w:num>
  <w:num w:numId="11" w16cid:durableId="612785062">
    <w:abstractNumId w:val="11"/>
  </w:num>
  <w:num w:numId="12" w16cid:durableId="1604456364">
    <w:abstractNumId w:val="9"/>
    <w:lvlOverride w:ilvl="0">
      <w:startOverride w:val="1"/>
    </w:lvlOverride>
  </w:num>
  <w:num w:numId="13" w16cid:durableId="1212034907">
    <w:abstractNumId w:val="10"/>
  </w:num>
  <w:num w:numId="14" w16cid:durableId="574790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A92"/>
    <w:rsid w:val="00001AEC"/>
    <w:rsid w:val="00043A17"/>
    <w:rsid w:val="00066E99"/>
    <w:rsid w:val="00091CC4"/>
    <w:rsid w:val="000E7DCF"/>
    <w:rsid w:val="0016762E"/>
    <w:rsid w:val="001A0985"/>
    <w:rsid w:val="001D60FC"/>
    <w:rsid w:val="001F198C"/>
    <w:rsid w:val="002452A6"/>
    <w:rsid w:val="00251D0E"/>
    <w:rsid w:val="00252F6E"/>
    <w:rsid w:val="00283FB9"/>
    <w:rsid w:val="003019AE"/>
    <w:rsid w:val="00305D22"/>
    <w:rsid w:val="00321093"/>
    <w:rsid w:val="00350ADB"/>
    <w:rsid w:val="00382C88"/>
    <w:rsid w:val="003843CC"/>
    <w:rsid w:val="003E4308"/>
    <w:rsid w:val="004204E7"/>
    <w:rsid w:val="00451053"/>
    <w:rsid w:val="00451F05"/>
    <w:rsid w:val="00457C15"/>
    <w:rsid w:val="0046070A"/>
    <w:rsid w:val="004D1A84"/>
    <w:rsid w:val="004D58E9"/>
    <w:rsid w:val="00534798"/>
    <w:rsid w:val="005D3AE5"/>
    <w:rsid w:val="00656D5D"/>
    <w:rsid w:val="00682756"/>
    <w:rsid w:val="00693258"/>
    <w:rsid w:val="006B7A83"/>
    <w:rsid w:val="006D09F7"/>
    <w:rsid w:val="006F6D17"/>
    <w:rsid w:val="00713FB0"/>
    <w:rsid w:val="00717DDC"/>
    <w:rsid w:val="00732074"/>
    <w:rsid w:val="0075710E"/>
    <w:rsid w:val="00810D78"/>
    <w:rsid w:val="00836585"/>
    <w:rsid w:val="008766A3"/>
    <w:rsid w:val="00891341"/>
    <w:rsid w:val="008A5E57"/>
    <w:rsid w:val="008B180F"/>
    <w:rsid w:val="009052E9"/>
    <w:rsid w:val="0090667E"/>
    <w:rsid w:val="00927A73"/>
    <w:rsid w:val="00941BBF"/>
    <w:rsid w:val="00982CE2"/>
    <w:rsid w:val="009A3036"/>
    <w:rsid w:val="00A53D05"/>
    <w:rsid w:val="00A6401E"/>
    <w:rsid w:val="00AA7339"/>
    <w:rsid w:val="00B46817"/>
    <w:rsid w:val="00B916F2"/>
    <w:rsid w:val="00C3033D"/>
    <w:rsid w:val="00C87A62"/>
    <w:rsid w:val="00D7456E"/>
    <w:rsid w:val="00DA6330"/>
    <w:rsid w:val="00DE040C"/>
    <w:rsid w:val="00E659BC"/>
    <w:rsid w:val="00E867E7"/>
    <w:rsid w:val="00EA7FBF"/>
    <w:rsid w:val="00EE1C4E"/>
    <w:rsid w:val="00F15758"/>
    <w:rsid w:val="00F47818"/>
    <w:rsid w:val="00F6550D"/>
    <w:rsid w:val="00F87A92"/>
    <w:rsid w:val="00FA0140"/>
    <w:rsid w:val="00FA0F57"/>
    <w:rsid w:val="00FE2565"/>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51724C"/>
  <w15:chartTrackingRefBased/>
  <w15:docId w15:val="{2C573F7B-A684-014E-B3E4-1FDD854B8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lsdException w:name="List Number" w:semiHidden="1" w:uiPriority="1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A92"/>
    <w:rPr>
      <w:lang w:val="en-GB"/>
    </w:rPr>
  </w:style>
  <w:style w:type="paragraph" w:styleId="Heading1">
    <w:name w:val="heading 1"/>
    <w:basedOn w:val="Normal"/>
    <w:next w:val="Normal"/>
    <w:link w:val="Heading1Char"/>
    <w:uiPriority w:val="9"/>
    <w:qFormat/>
    <w:rsid w:val="00F87A92"/>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F87A92"/>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F87A92"/>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F87A92"/>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F87A92"/>
    <w:pPr>
      <w:spacing w:before="200" w:after="0"/>
      <w:jc w:val="left"/>
      <w:outlineLvl w:val="4"/>
    </w:pPr>
    <w:rPr>
      <w:smallCaps/>
      <w:color w:val="E63B21" w:themeColor="accent2" w:themeShade="BF"/>
      <w:spacing w:val="10"/>
      <w:sz w:val="22"/>
      <w:szCs w:val="26"/>
    </w:rPr>
  </w:style>
  <w:style w:type="paragraph" w:styleId="Heading6">
    <w:name w:val="heading 6"/>
    <w:basedOn w:val="Normal"/>
    <w:next w:val="Normal"/>
    <w:link w:val="Heading6Char"/>
    <w:uiPriority w:val="9"/>
    <w:semiHidden/>
    <w:unhideWhenUsed/>
    <w:qFormat/>
    <w:rsid w:val="00F87A92"/>
    <w:pPr>
      <w:spacing w:after="0"/>
      <w:jc w:val="left"/>
      <w:outlineLvl w:val="5"/>
    </w:pPr>
    <w:rPr>
      <w:smallCaps/>
      <w:color w:val="EF8271" w:themeColor="accent2"/>
      <w:spacing w:val="5"/>
      <w:sz w:val="22"/>
    </w:rPr>
  </w:style>
  <w:style w:type="paragraph" w:styleId="Heading7">
    <w:name w:val="heading 7"/>
    <w:basedOn w:val="Normal"/>
    <w:next w:val="Normal"/>
    <w:link w:val="Heading7Char"/>
    <w:uiPriority w:val="9"/>
    <w:semiHidden/>
    <w:unhideWhenUsed/>
    <w:qFormat/>
    <w:rsid w:val="00F87A92"/>
    <w:pPr>
      <w:spacing w:after="0"/>
      <w:jc w:val="left"/>
      <w:outlineLvl w:val="6"/>
    </w:pPr>
    <w:rPr>
      <w:b/>
      <w:smallCaps/>
      <w:color w:val="EF8271" w:themeColor="accent2"/>
      <w:spacing w:val="10"/>
    </w:rPr>
  </w:style>
  <w:style w:type="paragraph" w:styleId="Heading8">
    <w:name w:val="heading 8"/>
    <w:basedOn w:val="Normal"/>
    <w:next w:val="Normal"/>
    <w:link w:val="Heading8Char"/>
    <w:uiPriority w:val="9"/>
    <w:semiHidden/>
    <w:unhideWhenUsed/>
    <w:qFormat/>
    <w:rsid w:val="00F87A92"/>
    <w:pPr>
      <w:spacing w:after="0"/>
      <w:jc w:val="left"/>
      <w:outlineLvl w:val="7"/>
    </w:pPr>
    <w:rPr>
      <w:b/>
      <w:i/>
      <w:smallCaps/>
      <w:color w:val="E63B21" w:themeColor="accent2" w:themeShade="BF"/>
    </w:rPr>
  </w:style>
  <w:style w:type="paragraph" w:styleId="Heading9">
    <w:name w:val="heading 9"/>
    <w:basedOn w:val="Normal"/>
    <w:next w:val="Normal"/>
    <w:link w:val="Heading9Char"/>
    <w:uiPriority w:val="9"/>
    <w:semiHidden/>
    <w:unhideWhenUsed/>
    <w:qFormat/>
    <w:rsid w:val="00F87A92"/>
    <w:pPr>
      <w:spacing w:after="0"/>
      <w:jc w:val="left"/>
      <w:outlineLvl w:val="8"/>
    </w:pPr>
    <w:rPr>
      <w:b/>
      <w:i/>
      <w:smallCaps/>
      <w:color w:val="9D2411"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after="0" w:line="240" w:lineRule="auto"/>
    </w:pPr>
  </w:style>
  <w:style w:type="paragraph" w:styleId="Title">
    <w:name w:val="Title"/>
    <w:basedOn w:val="Normal"/>
    <w:next w:val="Normal"/>
    <w:link w:val="TitleChar"/>
    <w:uiPriority w:val="10"/>
    <w:qFormat/>
    <w:rsid w:val="00F87A92"/>
    <w:pPr>
      <w:pBdr>
        <w:top w:val="single" w:sz="12" w:space="1" w:color="EF8271" w:themeColor="accent2"/>
      </w:pBdr>
      <w:spacing w:line="240" w:lineRule="auto"/>
      <w:jc w:val="right"/>
    </w:pPr>
    <w:rPr>
      <w:smallCaps/>
      <w:sz w:val="48"/>
      <w:szCs w:val="48"/>
    </w:rPr>
  </w:style>
  <w:style w:type="character" w:customStyle="1" w:styleId="Heading1Char">
    <w:name w:val="Heading 1 Char"/>
    <w:basedOn w:val="DefaultParagraphFont"/>
    <w:link w:val="Heading1"/>
    <w:uiPriority w:val="9"/>
    <w:rsid w:val="00F87A92"/>
    <w:rPr>
      <w:smallCaps/>
      <w:spacing w:val="5"/>
      <w:sz w:val="32"/>
      <w:szCs w:val="32"/>
    </w:r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paragraph" w:styleId="ListBullet">
    <w:name w:val="List Bullet"/>
    <w:basedOn w:val="Normal"/>
    <w:uiPriority w:val="10"/>
    <w:pPr>
      <w:numPr>
        <w:numId w:val="13"/>
      </w:numPr>
    </w:pPr>
  </w:style>
  <w:style w:type="paragraph" w:styleId="Subtitle">
    <w:name w:val="Subtitle"/>
    <w:basedOn w:val="Normal"/>
    <w:next w:val="Normal"/>
    <w:link w:val="SubtitleChar"/>
    <w:uiPriority w:val="11"/>
    <w:qFormat/>
    <w:rsid w:val="00F87A92"/>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F87A92"/>
    <w:rPr>
      <w:rFonts w:asciiTheme="majorHAnsi" w:eastAsiaTheme="majorEastAsia" w:hAnsiTheme="majorHAnsi" w:cstheme="majorBidi"/>
      <w:szCs w:val="22"/>
    </w:rPr>
  </w:style>
  <w:style w:type="character" w:customStyle="1" w:styleId="Heading2Char">
    <w:name w:val="Heading 2 Char"/>
    <w:basedOn w:val="DefaultParagraphFont"/>
    <w:link w:val="Heading2"/>
    <w:uiPriority w:val="9"/>
    <w:rsid w:val="00F87A92"/>
    <w:rPr>
      <w:smallCaps/>
      <w:spacing w:val="5"/>
      <w:sz w:val="28"/>
      <w:szCs w:val="28"/>
    </w:rPr>
  </w:style>
  <w:style w:type="character" w:customStyle="1" w:styleId="Heading3Char">
    <w:name w:val="Heading 3 Char"/>
    <w:basedOn w:val="DefaultParagraphFont"/>
    <w:link w:val="Heading3"/>
    <w:uiPriority w:val="9"/>
    <w:semiHidden/>
    <w:rsid w:val="00F87A92"/>
    <w:rPr>
      <w:smallCaps/>
      <w:spacing w:val="5"/>
      <w:sz w:val="24"/>
      <w:szCs w:val="24"/>
    </w:rPr>
  </w:style>
  <w:style w:type="character" w:customStyle="1" w:styleId="Heading4Char">
    <w:name w:val="Heading 4 Char"/>
    <w:basedOn w:val="DefaultParagraphFont"/>
    <w:link w:val="Heading4"/>
    <w:uiPriority w:val="9"/>
    <w:semiHidden/>
    <w:rsid w:val="00F87A92"/>
    <w:rPr>
      <w:smallCaps/>
      <w:spacing w:val="10"/>
      <w:sz w:val="22"/>
      <w:szCs w:val="22"/>
    </w:rPr>
  </w:style>
  <w:style w:type="character" w:customStyle="1" w:styleId="Heading5Char">
    <w:name w:val="Heading 5 Char"/>
    <w:basedOn w:val="DefaultParagraphFont"/>
    <w:link w:val="Heading5"/>
    <w:uiPriority w:val="9"/>
    <w:semiHidden/>
    <w:rsid w:val="00F87A92"/>
    <w:rPr>
      <w:smallCaps/>
      <w:color w:val="E63B21" w:themeColor="accent2" w:themeShade="BF"/>
      <w:spacing w:val="10"/>
      <w:sz w:val="22"/>
      <w:szCs w:val="26"/>
    </w:rPr>
  </w:style>
  <w:style w:type="character" w:customStyle="1" w:styleId="Heading6Char">
    <w:name w:val="Heading 6 Char"/>
    <w:basedOn w:val="DefaultParagraphFont"/>
    <w:link w:val="Heading6"/>
    <w:uiPriority w:val="9"/>
    <w:semiHidden/>
    <w:rsid w:val="00F87A92"/>
    <w:rPr>
      <w:smallCaps/>
      <w:color w:val="EF8271" w:themeColor="accent2"/>
      <w:spacing w:val="5"/>
      <w:sz w:val="22"/>
    </w:rPr>
  </w:style>
  <w:style w:type="character" w:customStyle="1" w:styleId="Heading7Char">
    <w:name w:val="Heading 7 Char"/>
    <w:basedOn w:val="DefaultParagraphFont"/>
    <w:link w:val="Heading7"/>
    <w:uiPriority w:val="9"/>
    <w:semiHidden/>
    <w:rsid w:val="00F87A92"/>
    <w:rPr>
      <w:b/>
      <w:smallCaps/>
      <w:color w:val="EF8271" w:themeColor="accent2"/>
      <w:spacing w:val="10"/>
    </w:rPr>
  </w:style>
  <w:style w:type="character" w:customStyle="1" w:styleId="Heading8Char">
    <w:name w:val="Heading 8 Char"/>
    <w:basedOn w:val="DefaultParagraphFont"/>
    <w:link w:val="Heading8"/>
    <w:uiPriority w:val="9"/>
    <w:semiHidden/>
    <w:rsid w:val="00F87A92"/>
    <w:rPr>
      <w:b/>
      <w:i/>
      <w:smallCaps/>
      <w:color w:val="E63B21" w:themeColor="accent2" w:themeShade="BF"/>
    </w:rPr>
  </w:style>
  <w:style w:type="character" w:customStyle="1" w:styleId="Heading9Char">
    <w:name w:val="Heading 9 Char"/>
    <w:basedOn w:val="DefaultParagraphFont"/>
    <w:link w:val="Heading9"/>
    <w:uiPriority w:val="9"/>
    <w:semiHidden/>
    <w:rsid w:val="00F87A92"/>
    <w:rPr>
      <w:b/>
      <w:i/>
      <w:smallCaps/>
      <w:color w:val="9D2411" w:themeColor="accent2" w:themeShade="7F"/>
    </w:rPr>
  </w:style>
  <w:style w:type="character" w:styleId="SubtleEmphasis">
    <w:name w:val="Subtle Emphasis"/>
    <w:uiPriority w:val="19"/>
    <w:qFormat/>
    <w:rsid w:val="00F87A92"/>
    <w:rPr>
      <w:i/>
    </w:rPr>
  </w:style>
  <w:style w:type="character" w:styleId="Emphasis">
    <w:name w:val="Emphasis"/>
    <w:uiPriority w:val="20"/>
    <w:qFormat/>
    <w:rsid w:val="00F87A92"/>
    <w:rPr>
      <w:b/>
      <w:i/>
      <w:spacing w:val="10"/>
    </w:rPr>
  </w:style>
  <w:style w:type="character" w:styleId="IntenseEmphasis">
    <w:name w:val="Intense Emphasis"/>
    <w:uiPriority w:val="21"/>
    <w:qFormat/>
    <w:rsid w:val="00F87A92"/>
    <w:rPr>
      <w:b/>
      <w:i/>
      <w:color w:val="EF8271" w:themeColor="accent2"/>
      <w:spacing w:val="10"/>
    </w:rPr>
  </w:style>
  <w:style w:type="character" w:styleId="Strong">
    <w:name w:val="Strong"/>
    <w:uiPriority w:val="22"/>
    <w:qFormat/>
    <w:rsid w:val="00F87A92"/>
    <w:rPr>
      <w:b/>
      <w:color w:val="EF8271" w:themeColor="accent2"/>
    </w:rPr>
  </w:style>
  <w:style w:type="paragraph" w:styleId="Quote">
    <w:name w:val="Quote"/>
    <w:basedOn w:val="Normal"/>
    <w:next w:val="Normal"/>
    <w:link w:val="QuoteChar"/>
    <w:uiPriority w:val="29"/>
    <w:qFormat/>
    <w:rsid w:val="00F87A92"/>
    <w:rPr>
      <w:i/>
    </w:rPr>
  </w:style>
  <w:style w:type="character" w:customStyle="1" w:styleId="QuoteChar">
    <w:name w:val="Quote Char"/>
    <w:basedOn w:val="DefaultParagraphFont"/>
    <w:link w:val="Quote"/>
    <w:uiPriority w:val="29"/>
    <w:rsid w:val="00F87A92"/>
    <w:rPr>
      <w:i/>
    </w:rPr>
  </w:style>
  <w:style w:type="paragraph" w:styleId="IntenseQuote">
    <w:name w:val="Intense Quote"/>
    <w:basedOn w:val="Normal"/>
    <w:next w:val="Normal"/>
    <w:link w:val="IntenseQuoteChar"/>
    <w:uiPriority w:val="30"/>
    <w:qFormat/>
    <w:rsid w:val="00F87A92"/>
    <w:pPr>
      <w:pBdr>
        <w:top w:val="single" w:sz="8" w:space="10" w:color="E63B21" w:themeColor="accent2" w:themeShade="BF"/>
        <w:left w:val="single" w:sz="8" w:space="10" w:color="E63B21" w:themeColor="accent2" w:themeShade="BF"/>
        <w:bottom w:val="single" w:sz="8" w:space="10" w:color="E63B21" w:themeColor="accent2" w:themeShade="BF"/>
        <w:right w:val="single" w:sz="8" w:space="10" w:color="E63B21" w:themeColor="accent2" w:themeShade="BF"/>
      </w:pBdr>
      <w:shd w:val="clear" w:color="auto" w:fill="EF8271"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F87A92"/>
    <w:rPr>
      <w:b/>
      <w:i/>
      <w:color w:val="FFFFFF" w:themeColor="background1"/>
      <w:shd w:val="clear" w:color="auto" w:fill="EF8271" w:themeFill="accent2"/>
    </w:rPr>
  </w:style>
  <w:style w:type="character" w:styleId="SubtleReference">
    <w:name w:val="Subtle Reference"/>
    <w:uiPriority w:val="31"/>
    <w:qFormat/>
    <w:rsid w:val="00F87A92"/>
    <w:rPr>
      <w:b/>
    </w:rPr>
  </w:style>
  <w:style w:type="character" w:styleId="IntenseReference">
    <w:name w:val="Intense Reference"/>
    <w:uiPriority w:val="32"/>
    <w:qFormat/>
    <w:rsid w:val="00F87A92"/>
    <w:rPr>
      <w:b/>
      <w:bCs/>
      <w:smallCaps/>
      <w:spacing w:val="5"/>
      <w:sz w:val="22"/>
      <w:szCs w:val="22"/>
      <w:u w:val="single"/>
    </w:rPr>
  </w:style>
  <w:style w:type="character" w:styleId="BookTitle">
    <w:name w:val="Book Title"/>
    <w:uiPriority w:val="33"/>
    <w:qFormat/>
    <w:rsid w:val="00F87A92"/>
    <w:rPr>
      <w:rFonts w:asciiTheme="majorHAnsi" w:eastAsiaTheme="majorEastAsia" w:hAnsiTheme="majorHAnsi" w:cstheme="majorBidi"/>
      <w:i/>
      <w:iCs/>
      <w:sz w:val="20"/>
      <w:szCs w:val="20"/>
    </w:rPr>
  </w:style>
  <w:style w:type="paragraph" w:styleId="Caption">
    <w:name w:val="caption"/>
    <w:basedOn w:val="Normal"/>
    <w:next w:val="Normal"/>
    <w:uiPriority w:val="35"/>
    <w:semiHidden/>
    <w:unhideWhenUsed/>
    <w:qFormat/>
    <w:rsid w:val="00F87A92"/>
    <w:rPr>
      <w:b/>
      <w:bCs/>
      <w:caps/>
      <w:sz w:val="16"/>
      <w:szCs w:val="18"/>
    </w:rPr>
  </w:style>
  <w:style w:type="character" w:styleId="PlaceholderText">
    <w:name w:val="Placeholder Text"/>
    <w:basedOn w:val="DefaultParagraphFont"/>
    <w:uiPriority w:val="99"/>
    <w:semiHidden/>
    <w:rPr>
      <w:color w:val="808080"/>
    </w:rPr>
  </w:style>
  <w:style w:type="paragraph" w:styleId="TOCHeading">
    <w:name w:val="TOC Heading"/>
    <w:basedOn w:val="Heading1"/>
    <w:next w:val="Normal"/>
    <w:uiPriority w:val="39"/>
    <w:semiHidden/>
    <w:unhideWhenUsed/>
    <w:qFormat/>
    <w:rsid w:val="00F87A92"/>
    <w:pPr>
      <w:outlineLvl w:val="9"/>
    </w:pPr>
  </w:style>
  <w:style w:type="paragraph" w:styleId="ListNumber">
    <w:name w:val="List Number"/>
    <w:basedOn w:val="Normal"/>
    <w:uiPriority w:val="10"/>
    <w:unhideWhenUsed/>
    <w:pPr>
      <w:numPr>
        <w:numId w:val="14"/>
      </w:numPr>
    </w:pPr>
  </w:style>
  <w:style w:type="character" w:customStyle="1" w:styleId="TitleChar">
    <w:name w:val="Title Char"/>
    <w:basedOn w:val="DefaultParagraphFont"/>
    <w:link w:val="Title"/>
    <w:uiPriority w:val="10"/>
    <w:rsid w:val="00F87A92"/>
    <w:rPr>
      <w:smallCaps/>
      <w:sz w:val="48"/>
      <w:szCs w:val="48"/>
    </w:rPr>
  </w:style>
  <w:style w:type="character" w:styleId="Hyperlink">
    <w:name w:val="Hyperlink"/>
    <w:basedOn w:val="DefaultParagraphFont"/>
    <w:uiPriority w:val="99"/>
    <w:unhideWhenUsed/>
    <w:rPr>
      <w:color w:val="266CBF" w:themeColor="hyperlink"/>
      <w:u w:val="single"/>
    </w:rPr>
  </w:style>
  <w:style w:type="paragraph" w:styleId="NoSpacing">
    <w:name w:val="No Spacing"/>
    <w:basedOn w:val="Normal"/>
    <w:link w:val="NoSpacingChar"/>
    <w:uiPriority w:val="1"/>
    <w:qFormat/>
    <w:rsid w:val="00F87A92"/>
    <w:pPr>
      <w:spacing w:after="0" w:line="240" w:lineRule="auto"/>
    </w:pPr>
  </w:style>
  <w:style w:type="character" w:customStyle="1" w:styleId="NoSpacingChar">
    <w:name w:val="No Spacing Char"/>
    <w:basedOn w:val="DefaultParagraphFont"/>
    <w:link w:val="NoSpacing"/>
    <w:uiPriority w:val="1"/>
    <w:rsid w:val="00F87A92"/>
  </w:style>
  <w:style w:type="paragraph" w:styleId="ListParagraph">
    <w:name w:val="List Paragraph"/>
    <w:basedOn w:val="Normal"/>
    <w:uiPriority w:val="34"/>
    <w:qFormat/>
    <w:rsid w:val="00F87A92"/>
    <w:pPr>
      <w:ind w:left="720"/>
      <w:contextualSpacing/>
    </w:pPr>
  </w:style>
  <w:style w:type="table" w:styleId="TableGrid">
    <w:name w:val="Table Grid"/>
    <w:basedOn w:val="TableNormal"/>
    <w:uiPriority w:val="39"/>
    <w:rsid w:val="006F6D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27A73"/>
    <w:rPr>
      <w:sz w:val="16"/>
      <w:szCs w:val="16"/>
    </w:rPr>
  </w:style>
  <w:style w:type="paragraph" w:styleId="CommentText">
    <w:name w:val="annotation text"/>
    <w:basedOn w:val="Normal"/>
    <w:link w:val="CommentTextChar"/>
    <w:uiPriority w:val="99"/>
    <w:semiHidden/>
    <w:unhideWhenUsed/>
    <w:rsid w:val="00927A73"/>
    <w:pPr>
      <w:spacing w:line="240" w:lineRule="auto"/>
    </w:pPr>
  </w:style>
  <w:style w:type="character" w:customStyle="1" w:styleId="CommentTextChar">
    <w:name w:val="Comment Text Char"/>
    <w:basedOn w:val="DefaultParagraphFont"/>
    <w:link w:val="CommentText"/>
    <w:uiPriority w:val="99"/>
    <w:semiHidden/>
    <w:rsid w:val="00927A73"/>
    <w:rPr>
      <w:lang w:val="en-GB"/>
    </w:rPr>
  </w:style>
  <w:style w:type="paragraph" w:styleId="CommentSubject">
    <w:name w:val="annotation subject"/>
    <w:basedOn w:val="CommentText"/>
    <w:next w:val="CommentText"/>
    <w:link w:val="CommentSubjectChar"/>
    <w:uiPriority w:val="99"/>
    <w:semiHidden/>
    <w:unhideWhenUsed/>
    <w:rsid w:val="00927A73"/>
    <w:rPr>
      <w:b/>
      <w:bCs/>
    </w:rPr>
  </w:style>
  <w:style w:type="character" w:customStyle="1" w:styleId="CommentSubjectChar">
    <w:name w:val="Comment Subject Char"/>
    <w:basedOn w:val="CommentTextChar"/>
    <w:link w:val="CommentSubject"/>
    <w:uiPriority w:val="99"/>
    <w:semiHidden/>
    <w:rsid w:val="00927A73"/>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3.xm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alphmiller/Library/Containers/com.microsoft.Word/Data/Library/Application%20Support/Microsoft/Office/16.0/DTS/en-GB%7b2A385ACD-99F7-4141-8869-774C599D0F14%7d/%7b9133BC27-563D-BB43-863C-A34D89A4CE89%7dtf10002083_mac.dotx" TargetMode="External"/></Relationships>
</file>

<file path=word/theme/theme1.xml><?xml version="1.0" encoding="utf-8"?>
<a:theme xmlns:a="http://schemas.openxmlformats.org/drawingml/2006/main" name="Office Theme">
  <a:themeElements>
    <a:clrScheme name="Make a List">
      <a:dk1>
        <a:sysClr val="windowText" lastClr="000000"/>
      </a:dk1>
      <a:lt1>
        <a:sysClr val="window" lastClr="FFFFFF"/>
      </a:lt1>
      <a:dk2>
        <a:srgbClr val="081424"/>
      </a:dk2>
      <a:lt2>
        <a:srgbClr val="EBEBEB"/>
      </a:lt2>
      <a:accent1>
        <a:srgbClr val="266CBF"/>
      </a:accent1>
      <a:accent2>
        <a:srgbClr val="EF8271"/>
      </a:accent2>
      <a:accent3>
        <a:srgbClr val="5DB372"/>
      </a:accent3>
      <a:accent4>
        <a:srgbClr val="E5C34E"/>
      </a:accent4>
      <a:accent5>
        <a:srgbClr val="F18846"/>
      </a:accent5>
      <a:accent6>
        <a:srgbClr val="8956A5"/>
      </a:accent6>
      <a:hlink>
        <a:srgbClr val="266CBF"/>
      </a:hlink>
      <a:folHlink>
        <a:srgbClr val="8956A5"/>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1B0675-DFBA-6147-972F-4B1F6D6CA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{9133BC27-563D-BB43-863C-A34D89A4CE89}tf10002083_mac.dotx</Template>
  <TotalTime>452</TotalTime>
  <Pages>6</Pages>
  <Words>1955</Words>
  <Characters>11149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Ralph Miller</dc:creator>
  <cp:keywords/>
  <dc:description/>
  <cp:lastModifiedBy>Ralph Miller</cp:lastModifiedBy>
  <cp:revision>12</cp:revision>
  <cp:lastPrinted>2026-02-01T00:05:00Z</cp:lastPrinted>
  <dcterms:created xsi:type="dcterms:W3CDTF">2026-01-26T19:19:00Z</dcterms:created>
  <dcterms:modified xsi:type="dcterms:W3CDTF">2026-02-14T21:25:00Z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TF10002046</vt:lpwstr>
  </property>
</Properties>
</file>